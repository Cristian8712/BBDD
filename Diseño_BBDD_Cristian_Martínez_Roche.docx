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6EF3" w14:textId="670C5D97" w:rsidR="00D077E9" w:rsidRDefault="00EF4057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6A6CF001" wp14:editId="0C5D8907">
            <wp:simplePos x="0" y="0"/>
            <wp:positionH relativeFrom="page">
              <wp:posOffset>-228600</wp:posOffset>
            </wp:positionH>
            <wp:positionV relativeFrom="page">
              <wp:posOffset>619125</wp:posOffset>
            </wp:positionV>
            <wp:extent cx="9486900" cy="60388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D6D1AD7" wp14:editId="6F02BE94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F875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6CC5B073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4F9334C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6AF5FC02" wp14:editId="79D1BBDA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52CE23" w14:textId="227598EB" w:rsidR="00D077E9" w:rsidRPr="00D86945" w:rsidRDefault="002C20AF" w:rsidP="00D077E9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DISEÑO DE UNA BASE DE DATOS</w:t>
                                  </w:r>
                                </w:p>
                                <w:p w14:paraId="42BAF2C0" w14:textId="77777777" w:rsidR="00D077E9" w:rsidRPr="00D86945" w:rsidRDefault="00D077E9" w:rsidP="00D077E9">
                                  <w:pPr>
                                    <w:pStyle w:val="Ttulo"/>
                                    <w:spacing w:after="0"/>
                                  </w:pPr>
                                  <w:r w:rsidRPr="00D86945">
                                    <w:rPr>
                                      <w:lang w:bidi="es-ES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AF5F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" filled="f" stroked="f" strokeweight=".5pt">
                      <v:textbox>
                        <w:txbxContent>
                          <w:p w14:paraId="4B52CE23" w14:textId="227598EB" w:rsidR="00D077E9" w:rsidRPr="00D86945" w:rsidRDefault="002C20AF" w:rsidP="00D077E9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>DISEÑO DE UNA BASE DE DATOS</w:t>
                            </w:r>
                          </w:p>
                          <w:p w14:paraId="42BAF2C0" w14:textId="77777777" w:rsidR="00D077E9" w:rsidRPr="00D86945" w:rsidRDefault="00D077E9" w:rsidP="00D077E9">
                            <w:pPr>
                              <w:pStyle w:val="Ttulo"/>
                              <w:spacing w:after="0"/>
                            </w:pPr>
                            <w:r w:rsidRPr="00D86945">
                              <w:rPr>
                                <w:lang w:bidi="es-ES"/>
                              </w:rPr>
                              <w:t>2018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731CE57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E20A662" wp14:editId="459BF81C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72ECD4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C08AEA8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70F2B9A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5FE48C8F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BCD24CDF15CE4F16B6D7751C0CBD16A9"/>
              </w:placeholder>
              <w15:appearance w15:val="hidden"/>
            </w:sdtPr>
            <w:sdtContent>
              <w:p w14:paraId="14211250" w14:textId="1F31E3FD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5C41CB">
                  <w:rPr>
                    <w:rStyle w:val="SubttuloCar"/>
                    <w:b w:val="0"/>
                    <w:noProof/>
                    <w:lang w:bidi="es-ES"/>
                  </w:rPr>
                  <w:t>28 diciembre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53C85224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B8A236A" wp14:editId="4D7D59CC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040369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7040911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00DCB0CA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D76E02B" w14:textId="54FE7A44" w:rsidR="00D077E9" w:rsidRDefault="00000000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2FD504B968124AECAF9263D09C031C0D"/>
                </w:placeholder>
                <w15:appearance w15:val="hidden"/>
              </w:sdtPr>
              <w:sdtContent>
                <w:r w:rsidR="002C20AF">
                  <w:rPr>
                    <w:noProof/>
                  </w:rPr>
                  <w:t xml:space="preserve">BASE DE DATOS </w:t>
                </w:r>
              </w:sdtContent>
            </w:sdt>
          </w:p>
          <w:p w14:paraId="4482A099" w14:textId="1FA38E8E" w:rsidR="00D077E9" w:rsidRDefault="002C20AF" w:rsidP="00AB02A7">
            <w:pPr>
              <w:rPr>
                <w:noProof/>
              </w:rPr>
            </w:pPr>
            <w:r>
              <w:rPr>
                <w:noProof/>
              </w:rPr>
              <w:t>Cristian Martínez Roche</w:t>
            </w:r>
          </w:p>
          <w:p w14:paraId="6257DDCA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5DF145A8" w14:textId="5768B59E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722F32" wp14:editId="1E20C6AC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C31D6" w14:textId="4299105E" w:rsidR="002C20AF" w:rsidRDefault="002C20AF" w:rsidP="002C20AF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color w:val="000000"/>
                                <w:sz w:val="2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2DAD0A54" wp14:editId="5F39AC6F">
                                  <wp:extent cx="2124075" cy="1076325"/>
                                  <wp:effectExtent l="0" t="0" r="9525" b="0"/>
                                  <wp:docPr id="2110332940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4075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22F32" id="Rectángulo 2" o:spid="_x0000_s1027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" fillcolor="#34aba2 [3206]" stroked="f" strokeweight="2pt">
                <v:textbox>
                  <w:txbxContent>
                    <w:p w14:paraId="784C31D6" w14:textId="4299105E" w:rsidR="002C20AF" w:rsidRDefault="002C20AF" w:rsidP="002C20AF">
                      <w:pPr>
                        <w:jc w:val="right"/>
                      </w:pPr>
                      <w:r>
                        <w:rPr>
                          <w:noProof/>
                          <w:color w:val="000000"/>
                          <w:sz w:val="22"/>
                          <w:bdr w:val="none" w:sz="0" w:space="0" w:color="auto" w:frame="1"/>
                        </w:rPr>
                        <w:drawing>
                          <wp:inline distT="0" distB="0" distL="0" distR="0" wp14:anchorId="2DAD0A54" wp14:editId="5F39AC6F">
                            <wp:extent cx="2124075" cy="1076325"/>
                            <wp:effectExtent l="0" t="0" r="9525" b="0"/>
                            <wp:docPr id="2110332940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4075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68489367" w14:textId="57416357" w:rsidR="00AB02A7" w:rsidRDefault="00261DEA" w:rsidP="00811F4B">
      <w:pPr>
        <w:pStyle w:val="Ttulo1"/>
        <w:jc w:val="center"/>
        <w:rPr>
          <w:noProof/>
        </w:rPr>
      </w:pPr>
      <w:r>
        <w:rPr>
          <w:noProof/>
          <w:lang w:bidi="es-ES"/>
        </w:rPr>
        <w:lastRenderedPageBreak/>
        <w:t>Enunciado:</w:t>
      </w:r>
    </w:p>
    <w:p w14:paraId="40641C86" w14:textId="2E14302D" w:rsidR="00261DEA" w:rsidRPr="00EF4057" w:rsidRDefault="00261DEA" w:rsidP="00261DEA">
      <w:p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Se desea diseñar una base de datos para gestionar la información de una fábrica de envasado de productos cosméticos. Los requisitos solicitados por el cliente son los siguientes:</w:t>
      </w:r>
    </w:p>
    <w:p w14:paraId="5BA71B6B" w14:textId="602CF8B4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La fábrica cuenta con técnicos de los que interesa guardar su número de empleado, nombre, salario, fecha de incorporación, rango y su dirección (compuesta por calle, número y localidad). Dado que es importante localizarlos, se pueden registrar varios teléfonos y emails de contacto para un mismo técnico. Los técnicos veteranos forman a los técnicos nobeles durante la jornada.</w:t>
      </w:r>
    </w:p>
    <w:p w14:paraId="34D3B070" w14:textId="19CFF0A3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La fábrica se organiza en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íneas de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roducción.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C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ada línea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puede estar formada por varias máquinas.Cada línea tiene que guardar los datos de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su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número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de línea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tiempo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en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marcha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,rendimiento diario, consumo total de la línea, producción y orden de trabajo(esta es compuesta por nº de orden, producto ha realizar y cantidad)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 Cada línea tiene asignado un único técnico responsable, aunque un técnico puede ser responsable de varias líneas (o ninguna).</w:t>
      </w:r>
    </w:p>
    <w:p w14:paraId="382486FD" w14:textId="0A4C0AF7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La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máquinas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dentro de la fábrica pueden ser parte de una sola línea de producción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 De cada máquina interesa su número de serie, nombre, modelo, potencia, producto/día, tiempo de marcha y su eficiencia (rendimiento). Es importante clasificar la máquina según su tipo (llenadora, etiquetadora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,encajadora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).</w:t>
      </w:r>
    </w:p>
    <w:p w14:paraId="6C5B6AA1" w14:textId="676B7C61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Los técnicos realizan intervenciones sobre las máquinas. Cada intervención tiene un número de registro, hora de inicio y fin, motivo, fecha de solicitud y de realización. Se debe clasificar el tipo de intervención (preventiva, correctiva, mejora). Una intervención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puede realizarse por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un técnico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o varios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Se registrará el tiempo que la máquina esta parada.</w:t>
      </w:r>
    </w:p>
    <w:p w14:paraId="0A1690B6" w14:textId="2E1B3F28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Para las intervenciones se usan repuestos. De cada repuesto se guarda un código de referencia, nombre, modelo, precio, stock actual y su ubicación en el almacén (pasillo, gaveta, estantería). Se registra la cantidad de repuestos usada en cada intervención.</w:t>
      </w:r>
    </w:p>
    <w:p w14:paraId="1EBA5117" w14:textId="7470B4A7" w:rsidR="00261DEA" w:rsidRPr="00EF4057" w:rsidRDefault="00261DEA" w:rsidP="00261DEA">
      <w:pPr>
        <w:numPr>
          <w:ilvl w:val="1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Los repuestos pueden ser de dos categorías:</w:t>
      </w:r>
    </w:p>
    <w:p w14:paraId="6CC590F5" w14:textId="3656EB8D" w:rsidR="00261DEA" w:rsidRPr="00EF4057" w:rsidRDefault="00261DEA" w:rsidP="00261DEA">
      <w:pPr>
        <w:numPr>
          <w:ilvl w:val="2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Eléctricos: Se guarda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los datos de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voltaje, amperaje, normativa, tamaño y su tipo.</w:t>
      </w:r>
    </w:p>
    <w:p w14:paraId="7256EA48" w14:textId="5F8D0BA3" w:rsidR="00261DEA" w:rsidRPr="00EF4057" w:rsidRDefault="00261DEA" w:rsidP="00261DEA">
      <w:pPr>
        <w:numPr>
          <w:ilvl w:val="2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Mecánicos: Se guarda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los datos de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material, métrica, longitud, normativa, acabado, resistencia, vida útil y su tipo.</w:t>
      </w:r>
    </w:p>
    <w:p w14:paraId="0B66BFED" w14:textId="5378F568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Los repuestos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y máquinas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son suministrados por proveedores. De ellos se guarda el nombre, nº de cuenta bancaria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y nº de pedido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Un proveedor puede tener varios teléfonos y varios emails. 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Para evitar falta de existencias los repuestos pueden ser suministrados por diferentes proveedores y los proveedores suministran diferentes repuestos, máquinas o ambos.</w:t>
      </w:r>
    </w:p>
    <w:p w14:paraId="7FDD8CA2" w14:textId="1A7C2D54" w:rsidR="00261DEA" w:rsidRPr="00EF4057" w:rsidRDefault="008E14A3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Cada producto se fabrica en exclusiva en una línea de producción </w:t>
      </w:r>
      <w:r w:rsidR="00261DEA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De cada producto se guarda el nombre, nº de producto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</w:t>
      </w:r>
      <w:r w:rsidR="00261DEA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frasco, válvula, tapón, etiqueta, caja, alarma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</w:t>
      </w:r>
      <w:r w:rsidR="00261DEA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su fragancia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y fecha de fabricación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Por motivos de producción puede haber productos que no se fabriquen en esos momentos</w:t>
      </w:r>
      <w:r w:rsidR="00261DEA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</w:p>
    <w:p w14:paraId="71692320" w14:textId="641E32DB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Los productos terminados se guardan en almacenes. De cada almacén interesa el nombre, su capacidad total y su tipo (materias primas, </w:t>
      </w:r>
      <w:r w:rsidR="005C41CB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material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terminado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o residuos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). Además, se detalla la ubicación precisa del producto (zona, pasillo, estantería, altura, nº de pallet).</w:t>
      </w:r>
    </w:p>
    <w:p w14:paraId="1D2D600F" w14:textId="77777777" w:rsidR="00261DEA" w:rsidRDefault="00261DEA" w:rsidP="00DF027C">
      <w:pPr>
        <w:rPr>
          <w:noProof/>
        </w:rPr>
      </w:pPr>
    </w:p>
    <w:p w14:paraId="5BCCC80B" w14:textId="77777777" w:rsidR="00E71953" w:rsidRPr="00E71953" w:rsidRDefault="00E71953" w:rsidP="00E71953">
      <w:pPr>
        <w:sectPr w:rsidR="00E71953" w:rsidRPr="00E71953" w:rsidSect="00E71953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5E9899EB" w14:textId="1CEFB143" w:rsidR="00811F4B" w:rsidRDefault="00811F4B" w:rsidP="00811F4B">
      <w:pPr>
        <w:pStyle w:val="Ttulo1"/>
        <w:jc w:val="center"/>
        <w:rPr>
          <w:noProof/>
        </w:rPr>
      </w:pPr>
      <w:r>
        <w:rPr>
          <w:noProof/>
        </w:rPr>
        <w:lastRenderedPageBreak/>
        <w:t>Diagrama E/R:</w:t>
      </w:r>
    </w:p>
    <w:p w14:paraId="6EEECB12" w14:textId="77C06A09" w:rsidR="00E71953" w:rsidRDefault="00E71953" w:rsidP="00811F4B">
      <w:pPr>
        <w:tabs>
          <w:tab w:val="left" w:pos="6840"/>
        </w:tabs>
        <w:spacing w:after="200"/>
        <w:jc w:val="center"/>
        <w:rPr>
          <w:noProof/>
        </w:rPr>
      </w:pPr>
      <w:r>
        <w:rPr>
          <w:noProof/>
        </w:rPr>
        <w:drawing>
          <wp:inline distT="0" distB="0" distL="0" distR="0" wp14:anchorId="405E9196" wp14:editId="79BD91AE">
            <wp:extent cx="9760994" cy="5429250"/>
            <wp:effectExtent l="0" t="0" r="0" b="0"/>
            <wp:docPr id="2131773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3086" name="Imagen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923" cy="54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262F" w14:textId="7AA5D6BA" w:rsidR="00811F4B" w:rsidRPr="00E71953" w:rsidRDefault="00811F4B" w:rsidP="00811F4B">
      <w:pPr>
        <w:tabs>
          <w:tab w:val="left" w:pos="6840"/>
        </w:tabs>
        <w:spacing w:after="200"/>
        <w:rPr>
          <w:noProof/>
        </w:rPr>
        <w:sectPr w:rsidR="00811F4B" w:rsidRPr="00E71953" w:rsidSect="00E71953">
          <w:headerReference w:type="default" r:id="rId13"/>
          <w:footerReference w:type="default" r:id="rId14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3A39072A" w14:textId="1543AC67" w:rsidR="002E4F80" w:rsidRDefault="00811F4B" w:rsidP="00811F4B">
      <w:pPr>
        <w:pStyle w:val="Ttulo1"/>
        <w:jc w:val="center"/>
        <w:rPr>
          <w:noProof/>
        </w:rPr>
      </w:pPr>
      <w:r>
        <w:rPr>
          <w:noProof/>
        </w:rPr>
        <w:lastRenderedPageBreak/>
        <w:t>Modelo relacional:</w:t>
      </w:r>
    </w:p>
    <w:p w14:paraId="0E750029" w14:textId="77777777" w:rsidR="00811F4B" w:rsidRDefault="00811F4B" w:rsidP="00811F4B">
      <w:pPr>
        <w:pStyle w:val="Ttulo1"/>
        <w:jc w:val="center"/>
        <w:rPr>
          <w:noProof/>
        </w:rPr>
      </w:pPr>
    </w:p>
    <w:p w14:paraId="3CCF6564" w14:textId="750D0285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tecnico</w:t>
      </w:r>
      <w:r>
        <w:t xml:space="preserve"> (#id, nombre, nºempleado, fecha_incorporacion, calle, nºcasa, localidad, rango, salario, -id_tecnico_formador)</w:t>
      </w:r>
    </w:p>
    <w:p w14:paraId="7B71745B" w14:textId="561A0037" w:rsidR="00811F4B" w:rsidRPr="00811F4B" w:rsidRDefault="00811F4B" w:rsidP="00F142F4">
      <w:pPr>
        <w:pStyle w:val="Contenido"/>
        <w:numPr>
          <w:ilvl w:val="0"/>
          <w:numId w:val="2"/>
        </w:numPr>
        <w:rPr>
          <w:lang w:val="en-GB"/>
        </w:rPr>
      </w:pPr>
      <w:r w:rsidRPr="00811F4B">
        <w:rPr>
          <w:b/>
          <w:bCs/>
          <w:lang w:val="en-GB"/>
        </w:rPr>
        <w:t>emails</w:t>
      </w:r>
      <w:r w:rsidR="00BE4A22">
        <w:rPr>
          <w:b/>
          <w:bCs/>
          <w:lang w:val="en-GB"/>
        </w:rPr>
        <w:t>_tecnico</w:t>
      </w:r>
      <w:r w:rsidRPr="00811F4B">
        <w:rPr>
          <w:lang w:val="en-GB"/>
        </w:rPr>
        <w:t xml:space="preserve"> (#id, -id_tecnico, email)</w:t>
      </w:r>
    </w:p>
    <w:p w14:paraId="4A89CEC1" w14:textId="5C545AB5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telefonos</w:t>
      </w:r>
      <w:r w:rsidR="00BE4A22">
        <w:rPr>
          <w:b/>
          <w:bCs/>
        </w:rPr>
        <w:t>_tecnico</w:t>
      </w:r>
      <w:r w:rsidRPr="00811F4B">
        <w:rPr>
          <w:b/>
          <w:bCs/>
        </w:rPr>
        <w:t xml:space="preserve"> </w:t>
      </w:r>
      <w:r>
        <w:t>(#id, -id_tecnico, telefono)</w:t>
      </w:r>
    </w:p>
    <w:p w14:paraId="23CD9A28" w14:textId="796806D8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inter</w:t>
      </w:r>
      <w:r>
        <w:rPr>
          <w:b/>
          <w:bCs/>
        </w:rPr>
        <w:t>v</w:t>
      </w:r>
      <w:r w:rsidRPr="00811F4B">
        <w:rPr>
          <w:b/>
          <w:bCs/>
        </w:rPr>
        <w:t>encion</w:t>
      </w:r>
      <w:r>
        <w:t xml:space="preserve"> (#id, motivo, tipo, hora_inicio, hora_fin, nºregistro, fecha_solicitud, fecha_realizacion, -id_maquina, tiempo_parada)</w:t>
      </w:r>
    </w:p>
    <w:p w14:paraId="219FB46B" w14:textId="27BE3F26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repuesto</w:t>
      </w:r>
      <w:r>
        <w:t xml:space="preserve"> (#id, nombre, modelo, stock, precio, nºreferencia, estanteria, pasillo, gaveta)</w:t>
      </w:r>
    </w:p>
    <w:p w14:paraId="06D93614" w14:textId="694531D3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electrico</w:t>
      </w:r>
      <w:r>
        <w:t xml:space="preserve"> (#id, conector, voltaje, amperaje, normativa, tamaño, tipo, -id_repuesto)</w:t>
      </w:r>
    </w:p>
    <w:p w14:paraId="55FC6280" w14:textId="54692BF5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 xml:space="preserve">mecanico </w:t>
      </w:r>
      <w:r>
        <w:t>(#id, material, metrica, longitud, normativa, acabado, resistencia, vida_util, tipo,</w:t>
      </w:r>
      <w:r w:rsidR="00F142F4">
        <w:t>-</w:t>
      </w:r>
      <w:r>
        <w:t>id_repuesto)</w:t>
      </w:r>
    </w:p>
    <w:p w14:paraId="4E5B9C0B" w14:textId="2DC2EC85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proveedor</w:t>
      </w:r>
      <w:r>
        <w:t xml:space="preserve"> (#id, nombre, nºcuenta, calle, nºlocal, localidad, nºpedido)</w:t>
      </w:r>
    </w:p>
    <w:p w14:paraId="2B7E4024" w14:textId="7AA42486" w:rsidR="00811F4B" w:rsidRPr="00811F4B" w:rsidRDefault="00811F4B" w:rsidP="00F142F4">
      <w:pPr>
        <w:pStyle w:val="Contenido"/>
        <w:numPr>
          <w:ilvl w:val="0"/>
          <w:numId w:val="2"/>
        </w:numPr>
        <w:rPr>
          <w:lang w:val="en-GB"/>
        </w:rPr>
      </w:pPr>
      <w:r w:rsidRPr="00811F4B">
        <w:rPr>
          <w:b/>
          <w:bCs/>
          <w:lang w:val="en-GB"/>
        </w:rPr>
        <w:t>emails</w:t>
      </w:r>
      <w:r w:rsidR="00BE4A22">
        <w:rPr>
          <w:b/>
          <w:bCs/>
          <w:lang w:val="en-GB"/>
        </w:rPr>
        <w:t>_proveedor</w:t>
      </w:r>
      <w:r w:rsidRPr="00811F4B">
        <w:rPr>
          <w:lang w:val="en-GB"/>
        </w:rPr>
        <w:t xml:space="preserve"> (#id, -id_proveedor, email)</w:t>
      </w:r>
    </w:p>
    <w:p w14:paraId="256F7F5E" w14:textId="465607F9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telefonos</w:t>
      </w:r>
      <w:r w:rsidR="00BE4A22">
        <w:rPr>
          <w:b/>
          <w:bCs/>
        </w:rPr>
        <w:t>_proveedor</w:t>
      </w:r>
      <w:r>
        <w:t xml:space="preserve"> (#id, -id_proveedor, telefono)</w:t>
      </w:r>
    </w:p>
    <w:p w14:paraId="41760E44" w14:textId="1C05D5FD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maquina</w:t>
      </w:r>
      <w:r>
        <w:t xml:space="preserve"> (#id, nombre, modelo, nºserie, producto/dia, tiempo_marcha, potencia, rendimiento, tipo, -id_linea_de_produccion)</w:t>
      </w:r>
    </w:p>
    <w:p w14:paraId="690E2DBA" w14:textId="29648C22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linea_de_produccion</w:t>
      </w:r>
      <w:r>
        <w:t xml:space="preserve"> (#id, nºlinea, tiempo_marcha, rendimiento, nºorden, producto, cantidad, consumo, produccion, -id_producto, -id_tecnico,</w:t>
      </w:r>
      <w:r w:rsidR="00FD0C62">
        <w:t>)</w:t>
      </w:r>
    </w:p>
    <w:p w14:paraId="5FFD2F68" w14:textId="67868087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producto</w:t>
      </w:r>
      <w:r>
        <w:t xml:space="preserve"> (#id, fragancia, nombre, nºproducto, frasco, valvula, tapon, etiqueta, alarma, caja, fecha_fabricacion)</w:t>
      </w:r>
    </w:p>
    <w:p w14:paraId="0F1085C5" w14:textId="3993D633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almacen</w:t>
      </w:r>
      <w:r>
        <w:t xml:space="preserve"> (#id, nombre, zona, pasillo, estanteria, altura, nºpallet, capacidad_total, tipo)</w:t>
      </w:r>
    </w:p>
    <w:p w14:paraId="07E89A01" w14:textId="3C176102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tecnico_realiza_intervencion</w:t>
      </w:r>
      <w:r>
        <w:t xml:space="preserve"> (#(</w:t>
      </w:r>
      <w:r w:rsidR="00CE1D35">
        <w:t>-</w:t>
      </w:r>
      <w:r>
        <w:t xml:space="preserve">id_tecnico, </w:t>
      </w:r>
      <w:r w:rsidR="00CE1D35">
        <w:t>-</w:t>
      </w:r>
      <w:r>
        <w:t>id_intervencion))</w:t>
      </w:r>
    </w:p>
    <w:p w14:paraId="0168DE20" w14:textId="3365B943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intervencion_usa_repuesto</w:t>
      </w:r>
      <w:r>
        <w:t>(#(</w:t>
      </w:r>
      <w:r w:rsidR="00CE1D35">
        <w:t>-</w:t>
      </w:r>
      <w:r>
        <w:t xml:space="preserve">id_intervencion, </w:t>
      </w:r>
      <w:r w:rsidR="00CE1D35">
        <w:t>-</w:t>
      </w:r>
      <w:r>
        <w:t>id_repuesto), cantidad_usada)</w:t>
      </w:r>
    </w:p>
    <w:p w14:paraId="2F1E2939" w14:textId="5170E53F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proveedor_suministra_repuesto</w:t>
      </w:r>
      <w:r>
        <w:t xml:space="preserve"> (#(</w:t>
      </w:r>
      <w:r w:rsidR="00CE1D35">
        <w:t>-</w:t>
      </w:r>
      <w:r>
        <w:t xml:space="preserve">id_proveedor, </w:t>
      </w:r>
      <w:r w:rsidR="00CE1D35">
        <w:t>-</w:t>
      </w:r>
      <w:r>
        <w:t>id_repuesto))</w:t>
      </w:r>
    </w:p>
    <w:p w14:paraId="33204102" w14:textId="69AA00F1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proveedor_suministra_maquina</w:t>
      </w:r>
      <w:r>
        <w:t xml:space="preserve"> (#(</w:t>
      </w:r>
      <w:r w:rsidR="00CE1D35">
        <w:t>-</w:t>
      </w:r>
      <w:r>
        <w:t xml:space="preserve">id_proveedor, </w:t>
      </w:r>
      <w:r w:rsidR="00CE1D35">
        <w:t>-</w:t>
      </w:r>
      <w:r>
        <w:t>id_maquina))</w:t>
      </w:r>
    </w:p>
    <w:p w14:paraId="776AABC6" w14:textId="6C0D578E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repuesto_pertenece_maquina</w:t>
      </w:r>
      <w:r>
        <w:t xml:space="preserve"> (#(</w:t>
      </w:r>
      <w:r w:rsidR="00CE1D35">
        <w:t>-</w:t>
      </w:r>
      <w:r>
        <w:t xml:space="preserve">id_repuesto, </w:t>
      </w:r>
      <w:r w:rsidR="00CE1D35">
        <w:t>-</w:t>
      </w:r>
      <w:r>
        <w:t>id_maquina))</w:t>
      </w:r>
    </w:p>
    <w:p w14:paraId="7C35A926" w14:textId="25DD3122" w:rsidR="00811F4B" w:rsidRDefault="00811F4B" w:rsidP="00F142F4">
      <w:pPr>
        <w:pStyle w:val="Contenido"/>
        <w:numPr>
          <w:ilvl w:val="0"/>
          <w:numId w:val="2"/>
        </w:numPr>
      </w:pPr>
      <w:r w:rsidRPr="00811F4B">
        <w:rPr>
          <w:b/>
          <w:bCs/>
        </w:rPr>
        <w:t>almacen_guarda_producto</w:t>
      </w:r>
      <w:r>
        <w:t xml:space="preserve"> (#(</w:t>
      </w:r>
      <w:r w:rsidR="00CE1D35">
        <w:t>-</w:t>
      </w:r>
      <w:r>
        <w:t xml:space="preserve">id_almacen, </w:t>
      </w:r>
      <w:r w:rsidR="00CE1D35">
        <w:t>-</w:t>
      </w:r>
      <w:r>
        <w:t>id_producto))</w:t>
      </w:r>
    </w:p>
    <w:p w14:paraId="7FE858D3" w14:textId="77777777" w:rsidR="005D6A34" w:rsidRDefault="005D6A34" w:rsidP="005D6A34">
      <w:pPr>
        <w:pStyle w:val="Contenido"/>
      </w:pPr>
    </w:p>
    <w:p w14:paraId="3A138C19" w14:textId="77777777" w:rsidR="005D6A34" w:rsidRDefault="005D6A34" w:rsidP="005D6A34">
      <w:pPr>
        <w:pStyle w:val="Contenido"/>
      </w:pPr>
    </w:p>
    <w:p w14:paraId="5FEA1105" w14:textId="77777777" w:rsidR="005D6A34" w:rsidRDefault="005D6A34" w:rsidP="005D6A34">
      <w:pPr>
        <w:pStyle w:val="Contenido"/>
      </w:pPr>
    </w:p>
    <w:p w14:paraId="438225C7" w14:textId="77777777" w:rsidR="005D6A34" w:rsidRDefault="005D6A34" w:rsidP="005D6A34">
      <w:pPr>
        <w:pStyle w:val="Contenido"/>
      </w:pPr>
    </w:p>
    <w:p w14:paraId="7E9DA9E9" w14:textId="77777777" w:rsidR="005D6A34" w:rsidRDefault="005D6A34" w:rsidP="005D6A34">
      <w:pPr>
        <w:pStyle w:val="Contenido"/>
      </w:pPr>
    </w:p>
    <w:p w14:paraId="7EE5C951" w14:textId="77777777" w:rsidR="005D6A34" w:rsidRDefault="005D6A34" w:rsidP="005D6A34">
      <w:pPr>
        <w:pStyle w:val="Contenido"/>
      </w:pPr>
    </w:p>
    <w:p w14:paraId="6D0668AC" w14:textId="77777777" w:rsidR="005D6A34" w:rsidRDefault="005D6A34" w:rsidP="005D6A34">
      <w:pPr>
        <w:pStyle w:val="Contenido"/>
      </w:pPr>
    </w:p>
    <w:p w14:paraId="232C4D3F" w14:textId="77777777" w:rsidR="005D6A34" w:rsidRDefault="005D6A34" w:rsidP="005D6A34">
      <w:pPr>
        <w:pStyle w:val="Contenido"/>
      </w:pPr>
    </w:p>
    <w:p w14:paraId="028C5A09" w14:textId="77777777" w:rsidR="005D6A34" w:rsidRDefault="005D6A34" w:rsidP="005D6A34">
      <w:pPr>
        <w:pStyle w:val="Contenido"/>
      </w:pPr>
    </w:p>
    <w:p w14:paraId="4BB0200A" w14:textId="77777777" w:rsidR="005D6A34" w:rsidRDefault="005D6A34" w:rsidP="005D6A34">
      <w:pPr>
        <w:pStyle w:val="Contenido"/>
      </w:pPr>
    </w:p>
    <w:p w14:paraId="682369B8" w14:textId="77777777" w:rsidR="005D6A34" w:rsidRDefault="005D6A34" w:rsidP="005D6A34">
      <w:pPr>
        <w:pStyle w:val="Contenido"/>
      </w:pPr>
    </w:p>
    <w:p w14:paraId="39FF836D" w14:textId="77777777" w:rsidR="005D6A34" w:rsidRDefault="005D6A34" w:rsidP="005D6A34">
      <w:pPr>
        <w:pStyle w:val="Contenido"/>
      </w:pPr>
    </w:p>
    <w:p w14:paraId="6FB7DF1C" w14:textId="77777777" w:rsidR="005D6A34" w:rsidRDefault="005D6A34" w:rsidP="005D6A34">
      <w:pPr>
        <w:pStyle w:val="Contenido"/>
      </w:pPr>
    </w:p>
    <w:p w14:paraId="54B941C7" w14:textId="10296FD1" w:rsidR="005D6A34" w:rsidRPr="005C41CB" w:rsidRDefault="005D6A34" w:rsidP="005D6A34">
      <w:pPr>
        <w:pStyle w:val="Ttulo1"/>
        <w:jc w:val="center"/>
        <w:rPr>
          <w:lang w:val="en-GB"/>
        </w:rPr>
      </w:pPr>
      <w:r w:rsidRPr="005C41CB">
        <w:rPr>
          <w:lang w:val="en-GB"/>
        </w:rPr>
        <w:lastRenderedPageBreak/>
        <w:t>Script MySQL:</w:t>
      </w:r>
    </w:p>
    <w:p w14:paraId="47A1F5BC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drop database if exists </w:t>
      </w:r>
      <w:proofErr w:type="spellStart"/>
      <w:r w:rsidRPr="005D6A34">
        <w:rPr>
          <w:lang w:val="en-GB"/>
        </w:rPr>
        <w:t>fabrica</w:t>
      </w:r>
      <w:proofErr w:type="spellEnd"/>
      <w:r w:rsidRPr="005D6A34">
        <w:rPr>
          <w:lang w:val="en-GB"/>
        </w:rPr>
        <w:t>;</w:t>
      </w:r>
    </w:p>
    <w:p w14:paraId="2B5D0F28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database </w:t>
      </w:r>
      <w:proofErr w:type="spellStart"/>
      <w:r w:rsidRPr="005D6A34">
        <w:rPr>
          <w:lang w:val="en-GB"/>
        </w:rPr>
        <w:t>fabrica</w:t>
      </w:r>
      <w:proofErr w:type="spellEnd"/>
      <w:r w:rsidRPr="005D6A34">
        <w:rPr>
          <w:lang w:val="en-GB"/>
        </w:rPr>
        <w:t>;</w:t>
      </w:r>
    </w:p>
    <w:p w14:paraId="2C1B2D8D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use </w:t>
      </w:r>
      <w:proofErr w:type="spellStart"/>
      <w:r w:rsidRPr="005D6A34">
        <w:rPr>
          <w:lang w:val="en-GB"/>
        </w:rPr>
        <w:t>fabrica</w:t>
      </w:r>
      <w:proofErr w:type="spellEnd"/>
      <w:r w:rsidRPr="005D6A34">
        <w:rPr>
          <w:lang w:val="en-GB"/>
        </w:rPr>
        <w:t>;</w:t>
      </w:r>
    </w:p>
    <w:p w14:paraId="29AF40A8" w14:textId="77777777" w:rsidR="005D6A34" w:rsidRPr="005D6A34" w:rsidRDefault="005D6A34" w:rsidP="005D6A34">
      <w:pPr>
        <w:pStyle w:val="Contenido"/>
        <w:rPr>
          <w:lang w:val="en-GB"/>
        </w:rPr>
      </w:pPr>
    </w:p>
    <w:p w14:paraId="43503CFB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tecnico</w:t>
      </w:r>
      <w:proofErr w:type="spellEnd"/>
      <w:r w:rsidRPr="005D6A34">
        <w:rPr>
          <w:lang w:val="en-GB"/>
        </w:rPr>
        <w:t xml:space="preserve"> (</w:t>
      </w:r>
    </w:p>
    <w:p w14:paraId="78403BC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53413B65" w14:textId="382C8AFD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nombre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(150) not null,</w:t>
      </w:r>
    </w:p>
    <w:p w14:paraId="08907B45" w14:textId="38206ADE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nºempleado</w:t>
      </w:r>
      <w:proofErr w:type="spellEnd"/>
      <w:r w:rsidRPr="005D6A34">
        <w:rPr>
          <w:lang w:val="en-GB"/>
        </w:rPr>
        <w:t xml:space="preserve"> int</w:t>
      </w:r>
      <w:r>
        <w:rPr>
          <w:lang w:val="en-GB"/>
        </w:rPr>
        <w:t xml:space="preserve"> </w:t>
      </w:r>
      <w:r w:rsidRPr="005D6A34">
        <w:rPr>
          <w:lang w:val="en-GB"/>
        </w:rPr>
        <w:t>(10) unique not null,</w:t>
      </w:r>
    </w:p>
    <w:p w14:paraId="29D5B6EC" w14:textId="77777777" w:rsidR="005D6A34" w:rsidRDefault="005D6A34" w:rsidP="005D6A34">
      <w:pPr>
        <w:pStyle w:val="Contenido"/>
      </w:pPr>
      <w:proofErr w:type="spellStart"/>
      <w:r>
        <w:t>fecha_incorporacion</w:t>
      </w:r>
      <w:proofErr w:type="spellEnd"/>
      <w:r>
        <w:t xml:space="preserve"> date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6D73FB3" w14:textId="77777777" w:rsidR="005D6A34" w:rsidRDefault="005D6A34" w:rsidP="005D6A34">
      <w:pPr>
        <w:pStyle w:val="Contenido"/>
      </w:pPr>
      <w:r>
        <w:t xml:space="preserve">calle </w:t>
      </w:r>
      <w:proofErr w:type="spellStart"/>
      <w:r>
        <w:t>varchar</w:t>
      </w:r>
      <w:proofErr w:type="spellEnd"/>
      <w:r>
        <w:t>(100),</w:t>
      </w:r>
    </w:p>
    <w:p w14:paraId="0AB35FD7" w14:textId="77777777" w:rsidR="005D6A34" w:rsidRDefault="005D6A34" w:rsidP="005D6A34">
      <w:pPr>
        <w:pStyle w:val="Contenido"/>
      </w:pPr>
      <w:proofErr w:type="spellStart"/>
      <w:r>
        <w:t>nºcasa</w:t>
      </w:r>
      <w:proofErr w:type="spellEnd"/>
      <w:r>
        <w:t xml:space="preserve"> </w:t>
      </w:r>
      <w:proofErr w:type="spellStart"/>
      <w:r>
        <w:t>int</w:t>
      </w:r>
      <w:proofErr w:type="spellEnd"/>
      <w:r>
        <w:t>(10),</w:t>
      </w:r>
    </w:p>
    <w:p w14:paraId="1E707C38" w14:textId="77777777" w:rsidR="005D6A34" w:rsidRDefault="005D6A34" w:rsidP="005D6A34">
      <w:pPr>
        <w:pStyle w:val="Contenido"/>
      </w:pPr>
      <w:r>
        <w:t xml:space="preserve">localidad </w:t>
      </w:r>
      <w:proofErr w:type="spellStart"/>
      <w:r>
        <w:t>varchar</w:t>
      </w:r>
      <w:proofErr w:type="spellEnd"/>
      <w:r>
        <w:t>(100),</w:t>
      </w:r>
    </w:p>
    <w:p w14:paraId="5C5A4443" w14:textId="77777777" w:rsidR="005D6A34" w:rsidRDefault="005D6A34" w:rsidP="005D6A34">
      <w:pPr>
        <w:pStyle w:val="Contenido"/>
      </w:pPr>
      <w:r>
        <w:t xml:space="preserve">rango </w:t>
      </w:r>
      <w:proofErr w:type="spellStart"/>
      <w:r>
        <w:t>varchar</w:t>
      </w:r>
      <w:proofErr w:type="spellEnd"/>
      <w:r>
        <w:t>(25),</w:t>
      </w:r>
    </w:p>
    <w:p w14:paraId="0DF9A8F7" w14:textId="77777777" w:rsidR="005D6A34" w:rsidRDefault="005D6A34" w:rsidP="005D6A34">
      <w:pPr>
        <w:pStyle w:val="Contenido"/>
      </w:pPr>
      <w:r>
        <w:t xml:space="preserve">salario </w:t>
      </w:r>
      <w:proofErr w:type="spellStart"/>
      <w:r>
        <w:t>double</w:t>
      </w:r>
      <w:proofErr w:type="spellEnd"/>
      <w:r>
        <w:t xml:space="preserve"> (10,0),</w:t>
      </w:r>
    </w:p>
    <w:p w14:paraId="3DD3D16A" w14:textId="77777777" w:rsidR="005D6A34" w:rsidRDefault="005D6A34" w:rsidP="005D6A34">
      <w:pPr>
        <w:pStyle w:val="Contenido"/>
      </w:pPr>
      <w:proofErr w:type="spellStart"/>
      <w:r>
        <w:t>id_tecnico_formador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>,</w:t>
      </w:r>
    </w:p>
    <w:p w14:paraId="0215A681" w14:textId="77777777" w:rsidR="005D6A34" w:rsidRDefault="005D6A34" w:rsidP="005D6A34">
      <w:pPr>
        <w:pStyle w:val="Contenido"/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id_tecnico_formador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tecnico</w:t>
      </w:r>
      <w:proofErr w:type="spellEnd"/>
      <w:r>
        <w:t>(id)</w:t>
      </w:r>
    </w:p>
    <w:p w14:paraId="13A151EC" w14:textId="77777777" w:rsidR="005D6A34" w:rsidRDefault="005D6A34" w:rsidP="005D6A34">
      <w:pPr>
        <w:pStyle w:val="Contenido"/>
      </w:pPr>
      <w:r>
        <w:t>);</w:t>
      </w:r>
    </w:p>
    <w:p w14:paraId="2ED080E9" w14:textId="77777777" w:rsidR="005D6A34" w:rsidRDefault="005D6A34" w:rsidP="005D6A34">
      <w:pPr>
        <w:pStyle w:val="Contenido"/>
      </w:pPr>
    </w:p>
    <w:p w14:paraId="0FEE41A4" w14:textId="77777777" w:rsidR="005D6A34" w:rsidRDefault="005D6A34" w:rsidP="005D6A34">
      <w:pPr>
        <w:pStyle w:val="Contenido"/>
      </w:pPr>
      <w:proofErr w:type="spellStart"/>
      <w:r>
        <w:t>create</w:t>
      </w:r>
      <w:proofErr w:type="spellEnd"/>
      <w:r>
        <w:t xml:space="preserve"> table </w:t>
      </w:r>
      <w:proofErr w:type="spellStart"/>
      <w:r>
        <w:t>emails_tecnico</w:t>
      </w:r>
      <w:proofErr w:type="spellEnd"/>
      <w:r>
        <w:t xml:space="preserve"> (</w:t>
      </w:r>
    </w:p>
    <w:p w14:paraId="4258DFA2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66882663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id_tecnico int unsigned not null,</w:t>
      </w:r>
    </w:p>
    <w:p w14:paraId="10358A52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id_tecnico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tecnico</w:t>
      </w:r>
      <w:proofErr w:type="spellEnd"/>
      <w:r w:rsidRPr="005D6A34">
        <w:rPr>
          <w:lang w:val="en-GB"/>
        </w:rPr>
        <w:t>(id),</w:t>
      </w:r>
    </w:p>
    <w:p w14:paraId="710823E8" w14:textId="72BC2D8E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email varchar</w:t>
      </w:r>
      <w:r>
        <w:rPr>
          <w:lang w:val="en-GB"/>
        </w:rPr>
        <w:t xml:space="preserve"> </w:t>
      </w:r>
      <w:r w:rsidRPr="005D6A34">
        <w:rPr>
          <w:lang w:val="en-GB"/>
        </w:rPr>
        <w:t>(100)</w:t>
      </w:r>
    </w:p>
    <w:p w14:paraId="60567D5B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7113F27C" w14:textId="77777777" w:rsidR="005D6A34" w:rsidRPr="005D6A34" w:rsidRDefault="005D6A34" w:rsidP="005D6A34">
      <w:pPr>
        <w:pStyle w:val="Contenido"/>
        <w:rPr>
          <w:lang w:val="en-GB"/>
        </w:rPr>
      </w:pPr>
    </w:p>
    <w:p w14:paraId="254A648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telefonos_tecnico</w:t>
      </w:r>
      <w:proofErr w:type="spellEnd"/>
      <w:r w:rsidRPr="005D6A34">
        <w:rPr>
          <w:lang w:val="en-GB"/>
        </w:rPr>
        <w:t xml:space="preserve"> (</w:t>
      </w:r>
    </w:p>
    <w:p w14:paraId="31FE5A3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05D8CAE7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id_tecnico int unsigned not null,</w:t>
      </w:r>
    </w:p>
    <w:p w14:paraId="68ECB33E" w14:textId="77777777" w:rsidR="005D6A34" w:rsidRDefault="005D6A34" w:rsidP="005D6A34">
      <w:pPr>
        <w:pStyle w:val="Contenido"/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id_tecnico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tecnico</w:t>
      </w:r>
      <w:proofErr w:type="spellEnd"/>
      <w:r>
        <w:t>(id),</w:t>
      </w:r>
    </w:p>
    <w:p w14:paraId="5BA53B9F" w14:textId="77777777" w:rsidR="005D6A34" w:rsidRDefault="005D6A34" w:rsidP="005D6A34">
      <w:pPr>
        <w:pStyle w:val="Contenido"/>
      </w:pPr>
      <w:proofErr w:type="spellStart"/>
      <w:r>
        <w:t>telefono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</w:t>
      </w:r>
    </w:p>
    <w:p w14:paraId="609A042A" w14:textId="331CDD9E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0F9EB892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producto</w:t>
      </w:r>
      <w:proofErr w:type="spellEnd"/>
      <w:r w:rsidRPr="005D6A34">
        <w:rPr>
          <w:lang w:val="en-GB"/>
        </w:rPr>
        <w:t xml:space="preserve"> (</w:t>
      </w:r>
    </w:p>
    <w:p w14:paraId="571B6F7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528EF095" w14:textId="02F7AD33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fragancia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50B05640" w14:textId="177F1FE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nombre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(20) not null,</w:t>
      </w:r>
    </w:p>
    <w:p w14:paraId="17E9B217" w14:textId="201D1A1A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nºproducto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(50),</w:t>
      </w:r>
    </w:p>
    <w:p w14:paraId="7B61D1DA" w14:textId="2EC3944D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frasco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72BC8C8E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tapon</w:t>
      </w:r>
      <w:proofErr w:type="spellEnd"/>
      <w:r w:rsidRPr="005D6A34">
        <w:rPr>
          <w:lang w:val="en-GB"/>
        </w:rPr>
        <w:t xml:space="preserve"> varchar (50) not null,</w:t>
      </w:r>
    </w:p>
    <w:p w14:paraId="4669273C" w14:textId="166EABDA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etiqueta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4B13082E" w14:textId="35018596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alarma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342DAF51" w14:textId="5B67B7C2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caja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2BB3FDD0" w14:textId="77777777" w:rsid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fecha_fabricacion</w:t>
      </w:r>
      <w:proofErr w:type="spellEnd"/>
      <w:r w:rsidRPr="005D6A34">
        <w:rPr>
          <w:lang w:val="en-GB"/>
        </w:rPr>
        <w:t xml:space="preserve"> date not null</w:t>
      </w:r>
    </w:p>
    <w:p w14:paraId="6C03CFC9" w14:textId="470526F2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69474C13" w14:textId="77777777" w:rsidR="005D6A34" w:rsidRPr="005D6A34" w:rsidRDefault="005D6A34" w:rsidP="005D6A34">
      <w:pPr>
        <w:pStyle w:val="Contenido"/>
        <w:rPr>
          <w:lang w:val="en-GB"/>
        </w:rPr>
      </w:pPr>
    </w:p>
    <w:p w14:paraId="6F3E710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linea_de_produccion</w:t>
      </w:r>
      <w:proofErr w:type="spellEnd"/>
      <w:r w:rsidRPr="005D6A34">
        <w:rPr>
          <w:lang w:val="en-GB"/>
        </w:rPr>
        <w:t xml:space="preserve"> (</w:t>
      </w:r>
    </w:p>
    <w:p w14:paraId="49842577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6D9E17FA" w14:textId="77777777" w:rsidR="005D6A34" w:rsidRDefault="005D6A34" w:rsidP="005D6A34">
      <w:pPr>
        <w:pStyle w:val="Contenido"/>
      </w:pPr>
      <w:proofErr w:type="spellStart"/>
      <w:r>
        <w:t>nºlinea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50AB22D" w14:textId="77777777" w:rsidR="005D6A34" w:rsidRDefault="005D6A34" w:rsidP="005D6A34">
      <w:pPr>
        <w:pStyle w:val="Contenido"/>
      </w:pPr>
      <w:r>
        <w:t xml:space="preserve">rendimiento </w:t>
      </w:r>
      <w:proofErr w:type="spellStart"/>
      <w:r>
        <w:t>varchar</w:t>
      </w:r>
      <w:proofErr w:type="spellEnd"/>
      <w:r>
        <w:t>(50),</w:t>
      </w:r>
    </w:p>
    <w:p w14:paraId="666258F6" w14:textId="13B81796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nºorden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65FBD5CB" w14:textId="60CC2BC5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producto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0945B354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cantidad</w:t>
      </w:r>
      <w:proofErr w:type="spellEnd"/>
      <w:r w:rsidRPr="005D6A34">
        <w:rPr>
          <w:lang w:val="en-GB"/>
        </w:rPr>
        <w:t xml:space="preserve"> int (10) not null,</w:t>
      </w:r>
    </w:p>
    <w:p w14:paraId="51FD442E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tiempo_marcha</w:t>
      </w:r>
      <w:proofErr w:type="spellEnd"/>
      <w:r w:rsidRPr="005D6A34">
        <w:rPr>
          <w:lang w:val="en-GB"/>
        </w:rPr>
        <w:t xml:space="preserve"> time not null,</w:t>
      </w:r>
    </w:p>
    <w:p w14:paraId="7C2D680F" w14:textId="6F95CC51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consumo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(10),</w:t>
      </w:r>
    </w:p>
    <w:p w14:paraId="74FDEEFF" w14:textId="31F06D1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produccion</w:t>
      </w:r>
      <w:proofErr w:type="spellEnd"/>
      <w:r w:rsidRPr="005D6A34">
        <w:rPr>
          <w:lang w:val="en-GB"/>
        </w:rPr>
        <w:t xml:space="preserve"> int</w:t>
      </w:r>
      <w:r>
        <w:rPr>
          <w:lang w:val="en-GB"/>
        </w:rPr>
        <w:t xml:space="preserve"> </w:t>
      </w:r>
      <w:r w:rsidRPr="005D6A34">
        <w:rPr>
          <w:lang w:val="en-GB"/>
        </w:rPr>
        <w:t>(10)</w:t>
      </w:r>
      <w:r>
        <w:rPr>
          <w:lang w:val="en-GB"/>
        </w:rPr>
        <w:t xml:space="preserve"> </w:t>
      </w:r>
      <w:r w:rsidRPr="005D6A34">
        <w:rPr>
          <w:lang w:val="en-GB"/>
        </w:rPr>
        <w:t>not null,</w:t>
      </w:r>
    </w:p>
    <w:p w14:paraId="4CC6AE0A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id_producto</w:t>
      </w:r>
      <w:proofErr w:type="spellEnd"/>
      <w:r w:rsidRPr="005D6A34">
        <w:rPr>
          <w:lang w:val="en-GB"/>
        </w:rPr>
        <w:t xml:space="preserve"> int unsigned not null,</w:t>
      </w:r>
    </w:p>
    <w:p w14:paraId="7D0F83C8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id_producto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producto</w:t>
      </w:r>
      <w:proofErr w:type="spellEnd"/>
      <w:r w:rsidRPr="005D6A34">
        <w:rPr>
          <w:lang w:val="en-GB"/>
        </w:rPr>
        <w:t>(id),</w:t>
      </w:r>
    </w:p>
    <w:p w14:paraId="573F7ACD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id_tecnico int unsigned not null,</w:t>
      </w:r>
    </w:p>
    <w:p w14:paraId="39570116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id_tecnico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tecnico</w:t>
      </w:r>
      <w:proofErr w:type="spellEnd"/>
      <w:r w:rsidRPr="005D6A34">
        <w:rPr>
          <w:lang w:val="en-GB"/>
        </w:rPr>
        <w:t>(id)</w:t>
      </w:r>
    </w:p>
    <w:p w14:paraId="59D17112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52EBB5B3" w14:textId="77777777" w:rsidR="005D6A34" w:rsidRPr="005D6A34" w:rsidRDefault="005D6A34" w:rsidP="005D6A34">
      <w:pPr>
        <w:pStyle w:val="Contenido"/>
        <w:rPr>
          <w:lang w:val="en-GB"/>
        </w:rPr>
      </w:pPr>
    </w:p>
    <w:p w14:paraId="37A67F07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maquina</w:t>
      </w:r>
      <w:proofErr w:type="spellEnd"/>
      <w:r w:rsidRPr="005D6A34">
        <w:rPr>
          <w:lang w:val="en-GB"/>
        </w:rPr>
        <w:t xml:space="preserve"> (</w:t>
      </w:r>
    </w:p>
    <w:p w14:paraId="0963F1B5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5A3C6F24" w14:textId="77777777" w:rsidR="005D6A34" w:rsidRDefault="005D6A34" w:rsidP="005D6A34">
      <w:pPr>
        <w:pStyle w:val="Contenido"/>
      </w:pPr>
      <w:r>
        <w:t xml:space="preserve">nombre </w:t>
      </w:r>
      <w:proofErr w:type="spellStart"/>
      <w:r>
        <w:t>varchar</w:t>
      </w:r>
      <w:proofErr w:type="spellEnd"/>
      <w:r>
        <w:t xml:space="preserve">(20)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B808F5E" w14:textId="77777777" w:rsidR="005D6A34" w:rsidRDefault="005D6A34" w:rsidP="005D6A34">
      <w:pPr>
        <w:pStyle w:val="Contenido"/>
      </w:pPr>
      <w:r>
        <w:t xml:space="preserve">tipo </w:t>
      </w:r>
      <w:proofErr w:type="spellStart"/>
      <w:r>
        <w:t>enum</w:t>
      </w:r>
      <w:proofErr w:type="spellEnd"/>
      <w:r>
        <w:t xml:space="preserve"> ('llenadora', 'etiquetadora', 'encajadora'),</w:t>
      </w:r>
    </w:p>
    <w:p w14:paraId="6E08FA70" w14:textId="77777777" w:rsidR="005D6A34" w:rsidRDefault="005D6A34" w:rsidP="005D6A34">
      <w:pPr>
        <w:pStyle w:val="Contenido"/>
      </w:pPr>
      <w:r>
        <w:t xml:space="preserve">modelo </w:t>
      </w:r>
      <w:proofErr w:type="spellStart"/>
      <w:r>
        <w:t>varchar</w:t>
      </w:r>
      <w:proofErr w:type="spellEnd"/>
      <w:r>
        <w:t xml:space="preserve">(50)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97C8D1A" w14:textId="77777777" w:rsidR="005D6A34" w:rsidRDefault="005D6A34" w:rsidP="005D6A34">
      <w:pPr>
        <w:pStyle w:val="Contenido"/>
      </w:pPr>
      <w:proofErr w:type="spellStart"/>
      <w:r>
        <w:t>nºserie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(50),</w:t>
      </w:r>
    </w:p>
    <w:p w14:paraId="6A3E065E" w14:textId="77777777" w:rsidR="005D6A34" w:rsidRDefault="005D6A34" w:rsidP="005D6A34">
      <w:pPr>
        <w:pStyle w:val="Contenido"/>
      </w:pPr>
      <w:proofErr w:type="spellStart"/>
      <w:r>
        <w:t>producto_dia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88741E0" w14:textId="77777777" w:rsidR="005D6A34" w:rsidRDefault="005D6A34" w:rsidP="005D6A34">
      <w:pPr>
        <w:pStyle w:val="Contenido"/>
      </w:pPr>
      <w:r>
        <w:t xml:space="preserve">potencia </w:t>
      </w:r>
      <w:proofErr w:type="spellStart"/>
      <w:r>
        <w:t>varchar</w:t>
      </w:r>
      <w:proofErr w:type="spellEnd"/>
      <w:r>
        <w:t xml:space="preserve"> (20)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7F726A3" w14:textId="77777777" w:rsidR="005D6A34" w:rsidRDefault="005D6A34" w:rsidP="005D6A34">
      <w:pPr>
        <w:pStyle w:val="Contenido"/>
      </w:pPr>
      <w:proofErr w:type="spellStart"/>
      <w:r>
        <w:t>tiempo_marcha</w:t>
      </w:r>
      <w:proofErr w:type="spellEnd"/>
      <w:r>
        <w:t xml:space="preserve"> time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F920325" w14:textId="77777777" w:rsidR="005D6A34" w:rsidRDefault="005D6A34" w:rsidP="005D6A34">
      <w:pPr>
        <w:pStyle w:val="Contenido"/>
      </w:pPr>
      <w:r>
        <w:t xml:space="preserve">rendimiento </w:t>
      </w:r>
      <w:proofErr w:type="spellStart"/>
      <w:r>
        <w:t>varchar</w:t>
      </w:r>
      <w:proofErr w:type="spellEnd"/>
      <w:r>
        <w:t>(20),</w:t>
      </w:r>
    </w:p>
    <w:p w14:paraId="2F8F8AAB" w14:textId="77777777" w:rsidR="005D6A34" w:rsidRDefault="005D6A34" w:rsidP="005D6A34">
      <w:pPr>
        <w:pStyle w:val="Contenido"/>
      </w:pPr>
      <w:proofErr w:type="spellStart"/>
      <w:r>
        <w:t>id_linea_de_produccion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0C78F00" w14:textId="77777777" w:rsidR="005D6A34" w:rsidRDefault="005D6A34" w:rsidP="005D6A34">
      <w:pPr>
        <w:pStyle w:val="Contenido"/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id_linea_de_produccion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linea_de_produccion</w:t>
      </w:r>
      <w:proofErr w:type="spellEnd"/>
      <w:r>
        <w:t>(id)</w:t>
      </w:r>
    </w:p>
    <w:p w14:paraId="72C5B469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25A70FF1" w14:textId="77777777" w:rsidR="005D6A34" w:rsidRPr="005D6A34" w:rsidRDefault="005D6A34" w:rsidP="005D6A34">
      <w:pPr>
        <w:pStyle w:val="Contenido"/>
        <w:rPr>
          <w:lang w:val="en-GB"/>
        </w:rPr>
      </w:pPr>
    </w:p>
    <w:p w14:paraId="151B445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intervencion</w:t>
      </w:r>
      <w:proofErr w:type="spellEnd"/>
      <w:r w:rsidRPr="005D6A34">
        <w:rPr>
          <w:lang w:val="en-GB"/>
        </w:rPr>
        <w:t xml:space="preserve"> (</w:t>
      </w:r>
    </w:p>
    <w:p w14:paraId="521911B2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26C8C8EF" w14:textId="45647064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nºregistro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(20) not null,</w:t>
      </w:r>
    </w:p>
    <w:p w14:paraId="7FD1488B" w14:textId="3F5545D2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motivo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(250) not null,</w:t>
      </w:r>
    </w:p>
    <w:p w14:paraId="1AD906E4" w14:textId="65A0DF3E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tipo</w:t>
      </w:r>
      <w:proofErr w:type="spellEnd"/>
      <w:r w:rsidRPr="005D6A34">
        <w:rPr>
          <w:lang w:val="en-GB"/>
        </w:rPr>
        <w:t xml:space="preserve"> </w:t>
      </w:r>
      <w:proofErr w:type="spellStart"/>
      <w:r w:rsidRPr="005D6A34">
        <w:rPr>
          <w:lang w:val="en-GB"/>
        </w:rPr>
        <w:t>enum</w:t>
      </w:r>
      <w:proofErr w:type="spellEnd"/>
      <w:r w:rsidRPr="005D6A34">
        <w:rPr>
          <w:lang w:val="en-GB"/>
        </w:rPr>
        <w:t xml:space="preserve"> ('</w:t>
      </w:r>
      <w:proofErr w:type="spellStart"/>
      <w:r w:rsidRPr="005D6A34">
        <w:rPr>
          <w:lang w:val="en-GB"/>
        </w:rPr>
        <w:t>preventivo</w:t>
      </w:r>
      <w:proofErr w:type="spellEnd"/>
      <w:r w:rsidRPr="005D6A34">
        <w:rPr>
          <w:lang w:val="en-GB"/>
        </w:rPr>
        <w:t>', '</w:t>
      </w:r>
      <w:proofErr w:type="spellStart"/>
      <w:r w:rsidRPr="005D6A34">
        <w:rPr>
          <w:lang w:val="en-GB"/>
        </w:rPr>
        <w:t>correctivo</w:t>
      </w:r>
      <w:proofErr w:type="spellEnd"/>
      <w:r w:rsidRPr="005D6A34">
        <w:rPr>
          <w:lang w:val="en-GB"/>
        </w:rPr>
        <w:t>', '</w:t>
      </w:r>
      <w:proofErr w:type="spellStart"/>
      <w:r w:rsidRPr="005D6A34">
        <w:rPr>
          <w:lang w:val="en-GB"/>
        </w:rPr>
        <w:t>mejora</w:t>
      </w:r>
      <w:proofErr w:type="spellEnd"/>
      <w:r w:rsidRPr="005D6A34">
        <w:rPr>
          <w:lang w:val="en-GB"/>
        </w:rPr>
        <w:t>') not null,</w:t>
      </w:r>
    </w:p>
    <w:p w14:paraId="12EA1F30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fecha_solicitud</w:t>
      </w:r>
      <w:proofErr w:type="spellEnd"/>
      <w:r w:rsidRPr="005D6A34">
        <w:rPr>
          <w:lang w:val="en-GB"/>
        </w:rPr>
        <w:t xml:space="preserve"> date not null,</w:t>
      </w:r>
    </w:p>
    <w:p w14:paraId="3ABB3D6B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fecha_realizacion</w:t>
      </w:r>
      <w:proofErr w:type="spellEnd"/>
      <w:r w:rsidRPr="005D6A34">
        <w:rPr>
          <w:lang w:val="en-GB"/>
        </w:rPr>
        <w:t xml:space="preserve"> date not null,</w:t>
      </w:r>
    </w:p>
    <w:p w14:paraId="3C300890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hora_inicio</w:t>
      </w:r>
      <w:proofErr w:type="spellEnd"/>
      <w:r w:rsidRPr="005D6A34">
        <w:rPr>
          <w:lang w:val="en-GB"/>
        </w:rPr>
        <w:t xml:space="preserve"> time not null,</w:t>
      </w:r>
    </w:p>
    <w:p w14:paraId="19C55C39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hora_fin</w:t>
      </w:r>
      <w:proofErr w:type="spellEnd"/>
      <w:r w:rsidRPr="005D6A34">
        <w:rPr>
          <w:lang w:val="en-GB"/>
        </w:rPr>
        <w:t xml:space="preserve"> time not null,</w:t>
      </w:r>
    </w:p>
    <w:p w14:paraId="436FBD5D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 xml:space="preserve"> int unsigned not null,</w:t>
      </w:r>
    </w:p>
    <w:p w14:paraId="30C07DA4" w14:textId="77777777" w:rsidR="005D6A34" w:rsidRDefault="005D6A34" w:rsidP="005D6A34">
      <w:pPr>
        <w:pStyle w:val="Contenido"/>
      </w:pP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>(</w:t>
      </w:r>
      <w:proofErr w:type="spellStart"/>
      <w:r>
        <w:t>id_maquina</w:t>
      </w:r>
      <w:proofErr w:type="spellEnd"/>
      <w:r>
        <w:t xml:space="preserve">) </w:t>
      </w:r>
      <w:proofErr w:type="spellStart"/>
      <w:r>
        <w:t>references</w:t>
      </w:r>
      <w:proofErr w:type="spellEnd"/>
      <w:r>
        <w:t xml:space="preserve"> maquina(id),</w:t>
      </w:r>
    </w:p>
    <w:p w14:paraId="63A0C2C9" w14:textId="77777777" w:rsidR="005D6A34" w:rsidRDefault="005D6A34" w:rsidP="005D6A34">
      <w:pPr>
        <w:pStyle w:val="Contenido"/>
      </w:pPr>
      <w:r>
        <w:t>tiempo_parada time</w:t>
      </w:r>
    </w:p>
    <w:p w14:paraId="295D7A6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022E8689" w14:textId="77777777" w:rsidR="005D6A34" w:rsidRPr="005D6A34" w:rsidRDefault="005D6A34" w:rsidP="005D6A34">
      <w:pPr>
        <w:pStyle w:val="Contenido"/>
        <w:rPr>
          <w:lang w:val="en-GB"/>
        </w:rPr>
      </w:pPr>
    </w:p>
    <w:p w14:paraId="4DEBEE91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lastRenderedPageBreak/>
        <w:t xml:space="preserve">create table </w:t>
      </w:r>
      <w:proofErr w:type="spellStart"/>
      <w:r w:rsidRPr="005D6A34">
        <w:rPr>
          <w:lang w:val="en-GB"/>
        </w:rPr>
        <w:t>repuesto</w:t>
      </w:r>
      <w:proofErr w:type="spellEnd"/>
      <w:r w:rsidRPr="005D6A34">
        <w:rPr>
          <w:lang w:val="en-GB"/>
        </w:rPr>
        <w:t xml:space="preserve"> (</w:t>
      </w:r>
    </w:p>
    <w:p w14:paraId="6F2BFE6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05CAA795" w14:textId="13FCD5C0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nºreferencia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(20) not null,</w:t>
      </w:r>
    </w:p>
    <w:p w14:paraId="4A8BB899" w14:textId="35E10154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nombre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(100) not null,</w:t>
      </w:r>
    </w:p>
    <w:p w14:paraId="6D35ABA2" w14:textId="6A32B1EF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modelo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(150) not null,</w:t>
      </w:r>
    </w:p>
    <w:p w14:paraId="3F064ED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stock int (10) not null,</w:t>
      </w:r>
    </w:p>
    <w:p w14:paraId="700AE0EC" w14:textId="50DA8525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precio</w:t>
      </w:r>
      <w:proofErr w:type="spellEnd"/>
      <w:r w:rsidRPr="005D6A34">
        <w:rPr>
          <w:lang w:val="en-GB"/>
        </w:rPr>
        <w:t xml:space="preserve"> double</w:t>
      </w:r>
      <w:r>
        <w:rPr>
          <w:lang w:val="en-GB"/>
        </w:rPr>
        <w:t xml:space="preserve"> </w:t>
      </w:r>
      <w:r w:rsidRPr="005D6A34">
        <w:rPr>
          <w:lang w:val="en-GB"/>
        </w:rPr>
        <w:t>(10,00) not null,</w:t>
      </w:r>
    </w:p>
    <w:p w14:paraId="6C63A9A1" w14:textId="65A04741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estanteria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466F74E8" w14:textId="3E6C8E6A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pasillo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3CE4C604" w14:textId="7C4A0346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gaveta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</w:t>
      </w:r>
    </w:p>
    <w:p w14:paraId="2F8D6A36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5F305C87" w14:textId="77777777" w:rsidR="005D6A34" w:rsidRPr="005D6A34" w:rsidRDefault="005D6A34" w:rsidP="005D6A34">
      <w:pPr>
        <w:pStyle w:val="Contenido"/>
        <w:rPr>
          <w:lang w:val="en-GB"/>
        </w:rPr>
      </w:pPr>
    </w:p>
    <w:p w14:paraId="5D5A88BF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electrico</w:t>
      </w:r>
      <w:proofErr w:type="spellEnd"/>
      <w:r w:rsidRPr="005D6A34">
        <w:rPr>
          <w:lang w:val="en-GB"/>
        </w:rPr>
        <w:t xml:space="preserve"> (</w:t>
      </w:r>
    </w:p>
    <w:p w14:paraId="753D0231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408A06D7" w14:textId="2A00D076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conector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(20) not null,</w:t>
      </w:r>
    </w:p>
    <w:p w14:paraId="0A353575" w14:textId="451A0D81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voltaje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36508AB1" w14:textId="68A961CE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amperaje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4AE58330" w14:textId="243A38FF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tamaño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61E6AEF0" w14:textId="4D006BF3" w:rsidR="005D6A34" w:rsidRPr="005C41CB" w:rsidRDefault="005D6A34" w:rsidP="005D6A34">
      <w:pPr>
        <w:pStyle w:val="Contenido"/>
        <w:rPr>
          <w:lang w:val="en-GB"/>
        </w:rPr>
      </w:pPr>
      <w:proofErr w:type="spellStart"/>
      <w:r w:rsidRPr="005C41CB">
        <w:rPr>
          <w:lang w:val="en-GB"/>
        </w:rPr>
        <w:t>normativa</w:t>
      </w:r>
      <w:proofErr w:type="spellEnd"/>
      <w:r w:rsidRPr="005C41CB">
        <w:rPr>
          <w:lang w:val="en-GB"/>
        </w:rPr>
        <w:t xml:space="preserve"> varchar (150),</w:t>
      </w:r>
    </w:p>
    <w:p w14:paraId="69D2199B" w14:textId="393883C5" w:rsidR="005D6A34" w:rsidRPr="005C41CB" w:rsidRDefault="005D6A34" w:rsidP="005D6A34">
      <w:pPr>
        <w:pStyle w:val="Contenido"/>
        <w:rPr>
          <w:lang w:val="en-GB"/>
        </w:rPr>
      </w:pPr>
      <w:proofErr w:type="spellStart"/>
      <w:r w:rsidRPr="005C41CB">
        <w:rPr>
          <w:lang w:val="en-GB"/>
        </w:rPr>
        <w:t>tipo</w:t>
      </w:r>
      <w:proofErr w:type="spellEnd"/>
      <w:r w:rsidRPr="005C41CB">
        <w:rPr>
          <w:lang w:val="en-GB"/>
        </w:rPr>
        <w:t xml:space="preserve"> varchar (50) not null,</w:t>
      </w:r>
    </w:p>
    <w:p w14:paraId="3C2D4924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 int unsigned not null,</w:t>
      </w:r>
    </w:p>
    <w:p w14:paraId="305BD141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repuesto</w:t>
      </w:r>
      <w:proofErr w:type="spellEnd"/>
      <w:r w:rsidRPr="005D6A34">
        <w:rPr>
          <w:lang w:val="en-GB"/>
        </w:rPr>
        <w:t>(id)</w:t>
      </w:r>
    </w:p>
    <w:p w14:paraId="4D778906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7DD07FEC" w14:textId="77777777" w:rsidR="005D6A34" w:rsidRPr="005D6A34" w:rsidRDefault="005D6A34" w:rsidP="005D6A34">
      <w:pPr>
        <w:pStyle w:val="Contenido"/>
        <w:rPr>
          <w:lang w:val="en-GB"/>
        </w:rPr>
      </w:pPr>
    </w:p>
    <w:p w14:paraId="42C86B48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mecanico</w:t>
      </w:r>
      <w:proofErr w:type="spellEnd"/>
      <w:r w:rsidRPr="005D6A34">
        <w:rPr>
          <w:lang w:val="en-GB"/>
        </w:rPr>
        <w:t xml:space="preserve"> (</w:t>
      </w:r>
    </w:p>
    <w:p w14:paraId="1DC88E63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320B2EA7" w14:textId="4FFD3133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material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72098977" w14:textId="1CB735FC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metrica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72EBA166" w14:textId="3B9EC9EE" w:rsidR="005D6A34" w:rsidRPr="005C41CB" w:rsidRDefault="005D6A34" w:rsidP="005D6A34">
      <w:pPr>
        <w:pStyle w:val="Contenido"/>
      </w:pPr>
      <w:r w:rsidRPr="005C41CB">
        <w:t xml:space="preserve">longitud </w:t>
      </w:r>
      <w:proofErr w:type="spellStart"/>
      <w:r w:rsidRPr="005C41CB">
        <w:t>varchar</w:t>
      </w:r>
      <w:proofErr w:type="spellEnd"/>
      <w:r w:rsidRPr="005C41CB">
        <w:t xml:space="preserve"> (10) </w:t>
      </w:r>
      <w:proofErr w:type="spellStart"/>
      <w:r w:rsidRPr="005C41CB">
        <w:t>not</w:t>
      </w:r>
      <w:proofErr w:type="spellEnd"/>
      <w:r w:rsidRPr="005C41CB">
        <w:t xml:space="preserve"> </w:t>
      </w:r>
      <w:proofErr w:type="spellStart"/>
      <w:r w:rsidRPr="005C41CB">
        <w:t>null</w:t>
      </w:r>
      <w:proofErr w:type="spellEnd"/>
      <w:r w:rsidRPr="005C41CB">
        <w:t>,</w:t>
      </w:r>
    </w:p>
    <w:p w14:paraId="549BB9F8" w14:textId="55B590F1" w:rsidR="005D6A34" w:rsidRDefault="005D6A34" w:rsidP="005D6A34">
      <w:pPr>
        <w:pStyle w:val="Contenido"/>
      </w:pPr>
      <w:r>
        <w:t xml:space="preserve">acabado </w:t>
      </w:r>
      <w:proofErr w:type="spellStart"/>
      <w:r>
        <w:t>varchar</w:t>
      </w:r>
      <w:proofErr w:type="spellEnd"/>
      <w:r>
        <w:t xml:space="preserve"> (50),</w:t>
      </w:r>
    </w:p>
    <w:p w14:paraId="753A38EE" w14:textId="31865374" w:rsidR="005D6A34" w:rsidRDefault="005D6A34" w:rsidP="005D6A34">
      <w:pPr>
        <w:pStyle w:val="Contenido"/>
      </w:pPr>
      <w:r>
        <w:t xml:space="preserve">normativa </w:t>
      </w:r>
      <w:proofErr w:type="spellStart"/>
      <w:r>
        <w:t>varchar</w:t>
      </w:r>
      <w:proofErr w:type="spellEnd"/>
      <w:r>
        <w:t xml:space="preserve"> (150),</w:t>
      </w:r>
    </w:p>
    <w:p w14:paraId="55A6FA7F" w14:textId="093C642F" w:rsidR="005D6A34" w:rsidRDefault="005D6A34" w:rsidP="005D6A34">
      <w:pPr>
        <w:pStyle w:val="Contenido"/>
      </w:pPr>
      <w:r>
        <w:t xml:space="preserve">resistencia </w:t>
      </w:r>
      <w:proofErr w:type="spellStart"/>
      <w:r>
        <w:t>varchar</w:t>
      </w:r>
      <w:proofErr w:type="spellEnd"/>
      <w:r>
        <w:t xml:space="preserve"> (50),</w:t>
      </w:r>
    </w:p>
    <w:p w14:paraId="01E4B3AE" w14:textId="6CDC06C9" w:rsidR="005D6A34" w:rsidRDefault="005D6A34" w:rsidP="005D6A34">
      <w:pPr>
        <w:pStyle w:val="Contenido"/>
      </w:pPr>
      <w:proofErr w:type="spellStart"/>
      <w:r>
        <w:t>vida_util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(50),</w:t>
      </w:r>
    </w:p>
    <w:p w14:paraId="3DCDD003" w14:textId="1B019D4E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tipo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1BB1C69B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 int unsigned not null,</w:t>
      </w:r>
    </w:p>
    <w:p w14:paraId="0E1CE5A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repuesto</w:t>
      </w:r>
      <w:proofErr w:type="spellEnd"/>
      <w:r w:rsidRPr="005D6A34">
        <w:rPr>
          <w:lang w:val="en-GB"/>
        </w:rPr>
        <w:t>(id)</w:t>
      </w:r>
    </w:p>
    <w:p w14:paraId="05A3EEA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7D061C41" w14:textId="77777777" w:rsidR="005D6A34" w:rsidRDefault="005D6A34" w:rsidP="005D6A34">
      <w:pPr>
        <w:pStyle w:val="Contenido"/>
        <w:rPr>
          <w:lang w:val="en-GB"/>
        </w:rPr>
      </w:pPr>
    </w:p>
    <w:p w14:paraId="37CA1F3D" w14:textId="77777777" w:rsidR="005D6A34" w:rsidRDefault="005D6A34" w:rsidP="005D6A34">
      <w:pPr>
        <w:pStyle w:val="Contenido"/>
        <w:rPr>
          <w:lang w:val="en-GB"/>
        </w:rPr>
      </w:pPr>
    </w:p>
    <w:p w14:paraId="5A84CF01" w14:textId="77777777" w:rsidR="005D6A34" w:rsidRDefault="005D6A34" w:rsidP="005D6A34">
      <w:pPr>
        <w:pStyle w:val="Contenido"/>
        <w:rPr>
          <w:lang w:val="en-GB"/>
        </w:rPr>
      </w:pPr>
    </w:p>
    <w:p w14:paraId="6C012DE8" w14:textId="77777777" w:rsidR="005D6A34" w:rsidRDefault="005D6A34" w:rsidP="005D6A34">
      <w:pPr>
        <w:pStyle w:val="Contenido"/>
        <w:rPr>
          <w:lang w:val="en-GB"/>
        </w:rPr>
      </w:pPr>
    </w:p>
    <w:p w14:paraId="4E4FCB78" w14:textId="77777777" w:rsidR="005D6A34" w:rsidRDefault="005D6A34" w:rsidP="005D6A34">
      <w:pPr>
        <w:pStyle w:val="Contenido"/>
        <w:rPr>
          <w:lang w:val="en-GB"/>
        </w:rPr>
      </w:pPr>
    </w:p>
    <w:p w14:paraId="645D0D85" w14:textId="77777777" w:rsidR="005D6A34" w:rsidRDefault="005D6A34" w:rsidP="005D6A34">
      <w:pPr>
        <w:pStyle w:val="Contenido"/>
        <w:rPr>
          <w:lang w:val="en-GB"/>
        </w:rPr>
      </w:pPr>
    </w:p>
    <w:p w14:paraId="07FA3A32" w14:textId="77777777" w:rsidR="005D6A34" w:rsidRDefault="005D6A34" w:rsidP="005D6A34">
      <w:pPr>
        <w:pStyle w:val="Contenido"/>
        <w:rPr>
          <w:lang w:val="en-GB"/>
        </w:rPr>
      </w:pPr>
    </w:p>
    <w:p w14:paraId="382D0F30" w14:textId="77777777" w:rsidR="005D6A34" w:rsidRPr="005D6A34" w:rsidRDefault="005D6A34" w:rsidP="005D6A34">
      <w:pPr>
        <w:pStyle w:val="Contenido"/>
        <w:rPr>
          <w:lang w:val="en-GB"/>
        </w:rPr>
      </w:pPr>
    </w:p>
    <w:p w14:paraId="6E76E94A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lastRenderedPageBreak/>
        <w:t xml:space="preserve">create table </w:t>
      </w:r>
      <w:proofErr w:type="spellStart"/>
      <w:r w:rsidRPr="005D6A34">
        <w:rPr>
          <w:lang w:val="en-GB"/>
        </w:rPr>
        <w:t>proveedor</w:t>
      </w:r>
      <w:proofErr w:type="spellEnd"/>
      <w:r w:rsidRPr="005D6A34">
        <w:rPr>
          <w:lang w:val="en-GB"/>
        </w:rPr>
        <w:t xml:space="preserve"> (</w:t>
      </w:r>
    </w:p>
    <w:p w14:paraId="62E0A98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5FD389CF" w14:textId="77777777" w:rsidR="005D6A34" w:rsidRDefault="005D6A34" w:rsidP="005D6A34">
      <w:pPr>
        <w:pStyle w:val="Contenido"/>
      </w:pPr>
      <w:r>
        <w:t xml:space="preserve">nombre </w:t>
      </w:r>
      <w:proofErr w:type="spellStart"/>
      <w:r>
        <w:t>varchar</w:t>
      </w:r>
      <w:proofErr w:type="spellEnd"/>
      <w:r>
        <w:t xml:space="preserve">(150)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15AC322" w14:textId="77777777" w:rsidR="005D6A34" w:rsidRDefault="005D6A34" w:rsidP="005D6A34">
      <w:pPr>
        <w:pStyle w:val="Contenido"/>
      </w:pPr>
      <w:proofErr w:type="spellStart"/>
      <w:r>
        <w:t>nºcuenta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(30)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1FCCFA3" w14:textId="77777777" w:rsidR="005D6A34" w:rsidRDefault="005D6A34" w:rsidP="005D6A34">
      <w:pPr>
        <w:pStyle w:val="Contenido"/>
      </w:pPr>
      <w:r>
        <w:t xml:space="preserve">calle </w:t>
      </w:r>
      <w:proofErr w:type="spellStart"/>
      <w:r>
        <w:t>varchar</w:t>
      </w:r>
      <w:proofErr w:type="spellEnd"/>
      <w:r>
        <w:t>(100),</w:t>
      </w:r>
    </w:p>
    <w:p w14:paraId="7AB66359" w14:textId="77777777" w:rsidR="005D6A34" w:rsidRDefault="005D6A34" w:rsidP="005D6A34">
      <w:pPr>
        <w:pStyle w:val="Contenido"/>
      </w:pPr>
      <w:proofErr w:type="spellStart"/>
      <w:r>
        <w:t>nºlocal</w:t>
      </w:r>
      <w:proofErr w:type="spellEnd"/>
      <w:r>
        <w:t xml:space="preserve"> </w:t>
      </w:r>
      <w:proofErr w:type="spellStart"/>
      <w:r>
        <w:t>int</w:t>
      </w:r>
      <w:proofErr w:type="spellEnd"/>
      <w:r>
        <w:t>(10),</w:t>
      </w:r>
    </w:p>
    <w:p w14:paraId="420E43F2" w14:textId="77777777" w:rsidR="005D6A34" w:rsidRDefault="005D6A34" w:rsidP="005D6A34">
      <w:pPr>
        <w:pStyle w:val="Contenido"/>
      </w:pPr>
      <w:r>
        <w:t xml:space="preserve">localidad </w:t>
      </w:r>
      <w:proofErr w:type="spellStart"/>
      <w:r>
        <w:t>varchar</w:t>
      </w:r>
      <w:proofErr w:type="spellEnd"/>
      <w:r>
        <w:t>(100),</w:t>
      </w:r>
    </w:p>
    <w:p w14:paraId="38516312" w14:textId="77777777" w:rsidR="005D6A34" w:rsidRDefault="005D6A34" w:rsidP="005D6A34">
      <w:pPr>
        <w:pStyle w:val="Contenido"/>
      </w:pPr>
      <w:proofErr w:type="spellStart"/>
      <w:r>
        <w:t>nºpedido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2552804F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69111736" w14:textId="77777777" w:rsidR="005D6A34" w:rsidRPr="005D6A34" w:rsidRDefault="005D6A34" w:rsidP="005D6A34">
      <w:pPr>
        <w:pStyle w:val="Contenido"/>
        <w:rPr>
          <w:lang w:val="en-GB"/>
        </w:rPr>
      </w:pPr>
    </w:p>
    <w:p w14:paraId="4FB45B8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create table emails_proveedor (</w:t>
      </w:r>
    </w:p>
    <w:p w14:paraId="5527BC2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706B19C2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id_proveedor int unsigned not null,</w:t>
      </w:r>
    </w:p>
    <w:p w14:paraId="57C81AA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id_proveedor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proveedor</w:t>
      </w:r>
      <w:proofErr w:type="spellEnd"/>
      <w:r w:rsidRPr="005D6A34">
        <w:rPr>
          <w:lang w:val="en-GB"/>
        </w:rPr>
        <w:t>(id),</w:t>
      </w:r>
    </w:p>
    <w:p w14:paraId="32B2E676" w14:textId="4CCACC04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email varchar</w:t>
      </w:r>
      <w:r>
        <w:rPr>
          <w:lang w:val="en-GB"/>
        </w:rPr>
        <w:t xml:space="preserve"> </w:t>
      </w:r>
      <w:r w:rsidRPr="005D6A34">
        <w:rPr>
          <w:lang w:val="en-GB"/>
        </w:rPr>
        <w:t>(100)</w:t>
      </w:r>
    </w:p>
    <w:p w14:paraId="1440116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78E7D89B" w14:textId="77777777" w:rsidR="005D6A34" w:rsidRPr="005D6A34" w:rsidRDefault="005D6A34" w:rsidP="005D6A34">
      <w:pPr>
        <w:pStyle w:val="Contenido"/>
        <w:rPr>
          <w:lang w:val="en-GB"/>
        </w:rPr>
      </w:pPr>
    </w:p>
    <w:p w14:paraId="716DA3BF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telefonos_proveedor</w:t>
      </w:r>
      <w:proofErr w:type="spellEnd"/>
      <w:r w:rsidRPr="005D6A34">
        <w:rPr>
          <w:lang w:val="en-GB"/>
        </w:rPr>
        <w:t xml:space="preserve"> (</w:t>
      </w:r>
    </w:p>
    <w:p w14:paraId="162FD6E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4453B016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id_proveedor int unsigned not null,</w:t>
      </w:r>
    </w:p>
    <w:p w14:paraId="59970BDD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id_proveedor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proveedor</w:t>
      </w:r>
      <w:proofErr w:type="spellEnd"/>
      <w:r w:rsidRPr="005D6A34">
        <w:rPr>
          <w:lang w:val="en-GB"/>
        </w:rPr>
        <w:t>(id),</w:t>
      </w:r>
    </w:p>
    <w:p w14:paraId="12AF0F41" w14:textId="77777777" w:rsidR="005D6A34" w:rsidRDefault="005D6A34" w:rsidP="005D6A34">
      <w:pPr>
        <w:pStyle w:val="Contenido"/>
      </w:pPr>
      <w:proofErr w:type="spellStart"/>
      <w:r>
        <w:t>telefono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</w:t>
      </w:r>
    </w:p>
    <w:p w14:paraId="60E8EEA7" w14:textId="77777777" w:rsidR="005D6A34" w:rsidRDefault="005D6A34" w:rsidP="005D6A34">
      <w:pPr>
        <w:pStyle w:val="Contenido"/>
      </w:pPr>
      <w:r>
        <w:t>);</w:t>
      </w:r>
    </w:p>
    <w:p w14:paraId="631865CA" w14:textId="77777777" w:rsidR="005D6A34" w:rsidRDefault="005D6A34" w:rsidP="005D6A34">
      <w:pPr>
        <w:pStyle w:val="Contenido"/>
      </w:pPr>
    </w:p>
    <w:p w14:paraId="3A05F084" w14:textId="77777777" w:rsidR="005D6A34" w:rsidRDefault="005D6A34" w:rsidP="005D6A34">
      <w:pPr>
        <w:pStyle w:val="Contenido"/>
      </w:pPr>
      <w:proofErr w:type="spellStart"/>
      <w:r>
        <w:t>create</w:t>
      </w:r>
      <w:proofErr w:type="spellEnd"/>
      <w:r>
        <w:t xml:space="preserve"> table </w:t>
      </w:r>
      <w:proofErr w:type="spellStart"/>
      <w:r>
        <w:t>almacen</w:t>
      </w:r>
      <w:proofErr w:type="spellEnd"/>
      <w:r>
        <w:t xml:space="preserve"> (</w:t>
      </w:r>
    </w:p>
    <w:p w14:paraId="10E8D4A5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id int unsigned primary key </w:t>
      </w:r>
      <w:proofErr w:type="spellStart"/>
      <w:r w:rsidRPr="005D6A34">
        <w:rPr>
          <w:lang w:val="en-GB"/>
        </w:rPr>
        <w:t>auto_increment</w:t>
      </w:r>
      <w:proofErr w:type="spellEnd"/>
      <w:r w:rsidRPr="005D6A34">
        <w:rPr>
          <w:lang w:val="en-GB"/>
        </w:rPr>
        <w:t>,</w:t>
      </w:r>
    </w:p>
    <w:p w14:paraId="4F326581" w14:textId="2DE53263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nombre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(100) not null,</w:t>
      </w:r>
    </w:p>
    <w:p w14:paraId="5B6CDC1B" w14:textId="70EC221A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zona varchar</w:t>
      </w:r>
      <w:r>
        <w:rPr>
          <w:lang w:val="en-GB"/>
        </w:rPr>
        <w:t xml:space="preserve"> </w:t>
      </w:r>
      <w:r w:rsidRPr="005D6A34">
        <w:rPr>
          <w:lang w:val="en-GB"/>
        </w:rPr>
        <w:t>(50) not null,</w:t>
      </w:r>
    </w:p>
    <w:p w14:paraId="7A44D444" w14:textId="28B2DD9A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pasillo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3D903A73" w14:textId="7827C4B9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estanteria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611F3075" w14:textId="5F55C30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altura</w:t>
      </w:r>
      <w:proofErr w:type="spellEnd"/>
      <w:r w:rsidRPr="005D6A34">
        <w:rPr>
          <w:lang w:val="en-GB"/>
        </w:rPr>
        <w:t xml:space="preserve"> varchar</w:t>
      </w:r>
      <w:r>
        <w:rPr>
          <w:lang w:val="en-GB"/>
        </w:rPr>
        <w:t xml:space="preserve"> </w:t>
      </w:r>
      <w:r w:rsidRPr="005D6A34">
        <w:rPr>
          <w:lang w:val="en-GB"/>
        </w:rPr>
        <w:t>(10) not null,</w:t>
      </w:r>
    </w:p>
    <w:p w14:paraId="0492DAD0" w14:textId="3D2F6C2D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nºpallet</w:t>
      </w:r>
      <w:proofErr w:type="spellEnd"/>
      <w:r w:rsidRPr="005D6A34">
        <w:rPr>
          <w:lang w:val="en-GB"/>
        </w:rPr>
        <w:t xml:space="preserve"> int</w:t>
      </w:r>
      <w:r>
        <w:rPr>
          <w:lang w:val="en-GB"/>
        </w:rPr>
        <w:t xml:space="preserve"> </w:t>
      </w:r>
      <w:r w:rsidRPr="005D6A34">
        <w:rPr>
          <w:lang w:val="en-GB"/>
        </w:rPr>
        <w:t>(10)</w:t>
      </w:r>
      <w:r>
        <w:rPr>
          <w:lang w:val="en-GB"/>
        </w:rPr>
        <w:t xml:space="preserve"> </w:t>
      </w:r>
      <w:r w:rsidRPr="005D6A34">
        <w:rPr>
          <w:lang w:val="en-GB"/>
        </w:rPr>
        <w:t>not null,</w:t>
      </w:r>
    </w:p>
    <w:p w14:paraId="10E11D08" w14:textId="069BF561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capacidad_total</w:t>
      </w:r>
      <w:proofErr w:type="spellEnd"/>
      <w:r w:rsidRPr="005D6A34">
        <w:rPr>
          <w:lang w:val="en-GB"/>
        </w:rPr>
        <w:t xml:space="preserve"> int</w:t>
      </w:r>
      <w:r>
        <w:rPr>
          <w:lang w:val="en-GB"/>
        </w:rPr>
        <w:t xml:space="preserve"> </w:t>
      </w:r>
      <w:r w:rsidRPr="005D6A34">
        <w:rPr>
          <w:lang w:val="en-GB"/>
        </w:rPr>
        <w:t>(10)</w:t>
      </w:r>
      <w:r>
        <w:rPr>
          <w:lang w:val="en-GB"/>
        </w:rPr>
        <w:t xml:space="preserve"> </w:t>
      </w:r>
      <w:r w:rsidRPr="005D6A34">
        <w:rPr>
          <w:lang w:val="en-GB"/>
        </w:rPr>
        <w:t>not null,</w:t>
      </w:r>
    </w:p>
    <w:p w14:paraId="2723699D" w14:textId="77777777" w:rsidR="005D6A34" w:rsidRDefault="005D6A34" w:rsidP="005D6A34">
      <w:pPr>
        <w:pStyle w:val="Contenido"/>
      </w:pPr>
      <w:r>
        <w:t xml:space="preserve">tipo </w:t>
      </w:r>
      <w:proofErr w:type="spellStart"/>
      <w:r>
        <w:t>enum</w:t>
      </w:r>
      <w:proofErr w:type="spellEnd"/>
      <w:r>
        <w:t xml:space="preserve"> ('Materias_primas','</w:t>
      </w:r>
      <w:proofErr w:type="spellStart"/>
      <w:r>
        <w:t>Material_terminado</w:t>
      </w:r>
      <w:proofErr w:type="spellEnd"/>
      <w:r>
        <w:t xml:space="preserve">', 'Residuos')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14:paraId="14977E3C" w14:textId="77777777" w:rsidR="005D6A34" w:rsidRDefault="005D6A34" w:rsidP="005D6A34">
      <w:pPr>
        <w:pStyle w:val="Contenido"/>
      </w:pPr>
      <w:r>
        <w:t>);</w:t>
      </w:r>
    </w:p>
    <w:p w14:paraId="12D2813E" w14:textId="77777777" w:rsidR="005D6A34" w:rsidRDefault="005D6A34" w:rsidP="005D6A34">
      <w:pPr>
        <w:pStyle w:val="Contenido"/>
      </w:pPr>
    </w:p>
    <w:p w14:paraId="30B4D8E7" w14:textId="77777777" w:rsidR="005D6A34" w:rsidRDefault="005D6A34" w:rsidP="005D6A34">
      <w:pPr>
        <w:pStyle w:val="Contenido"/>
      </w:pPr>
      <w:proofErr w:type="spellStart"/>
      <w:r>
        <w:t>create</w:t>
      </w:r>
      <w:proofErr w:type="spellEnd"/>
      <w:r>
        <w:t xml:space="preserve"> table </w:t>
      </w:r>
      <w:proofErr w:type="spellStart"/>
      <w:r>
        <w:t>tecnico_realiza_intervencion</w:t>
      </w:r>
      <w:proofErr w:type="spellEnd"/>
      <w:r>
        <w:t xml:space="preserve"> (</w:t>
      </w:r>
    </w:p>
    <w:p w14:paraId="24F1E44C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id_tecnico int unsigned,</w:t>
      </w:r>
    </w:p>
    <w:p w14:paraId="6ECFEAEF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id_tecnico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tecnico</w:t>
      </w:r>
      <w:proofErr w:type="spellEnd"/>
      <w:r w:rsidRPr="005D6A34">
        <w:rPr>
          <w:lang w:val="en-GB"/>
        </w:rPr>
        <w:t>(id),</w:t>
      </w:r>
    </w:p>
    <w:p w14:paraId="3974BCEC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id_intervencion</w:t>
      </w:r>
      <w:proofErr w:type="spellEnd"/>
      <w:r w:rsidRPr="005D6A34">
        <w:rPr>
          <w:lang w:val="en-GB"/>
        </w:rPr>
        <w:t xml:space="preserve"> int unsigned,</w:t>
      </w:r>
    </w:p>
    <w:p w14:paraId="4E808B5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id_intervencion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intervencion</w:t>
      </w:r>
      <w:proofErr w:type="spellEnd"/>
      <w:r w:rsidRPr="005D6A34">
        <w:rPr>
          <w:lang w:val="en-GB"/>
        </w:rPr>
        <w:t>(id),</w:t>
      </w:r>
    </w:p>
    <w:p w14:paraId="346F62A0" w14:textId="6DE26961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primary key</w:t>
      </w:r>
      <w:r>
        <w:rPr>
          <w:lang w:val="en-GB"/>
        </w:rPr>
        <w:t xml:space="preserve"> </w:t>
      </w:r>
      <w:r w:rsidRPr="005D6A34">
        <w:rPr>
          <w:lang w:val="en-GB"/>
        </w:rPr>
        <w:t>(</w:t>
      </w:r>
      <w:proofErr w:type="spellStart"/>
      <w:r w:rsidRPr="005D6A34">
        <w:rPr>
          <w:lang w:val="en-GB"/>
        </w:rPr>
        <w:t>id_tecnico</w:t>
      </w:r>
      <w:proofErr w:type="spellEnd"/>
      <w:r w:rsidRPr="005D6A34">
        <w:rPr>
          <w:lang w:val="en-GB"/>
        </w:rPr>
        <w:t xml:space="preserve">, </w:t>
      </w:r>
      <w:proofErr w:type="spellStart"/>
      <w:r w:rsidRPr="005D6A34">
        <w:rPr>
          <w:lang w:val="en-GB"/>
        </w:rPr>
        <w:t>id_intervencion</w:t>
      </w:r>
      <w:proofErr w:type="spellEnd"/>
      <w:r w:rsidRPr="005D6A34">
        <w:rPr>
          <w:lang w:val="en-GB"/>
        </w:rPr>
        <w:t>)</w:t>
      </w:r>
    </w:p>
    <w:p w14:paraId="302766EC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72A43A8E" w14:textId="77777777" w:rsidR="005D6A34" w:rsidRDefault="005D6A34" w:rsidP="005D6A34">
      <w:pPr>
        <w:pStyle w:val="Contenido"/>
        <w:rPr>
          <w:lang w:val="en-GB"/>
        </w:rPr>
      </w:pPr>
    </w:p>
    <w:p w14:paraId="7C415248" w14:textId="77777777" w:rsidR="005D6A34" w:rsidRPr="005D6A34" w:rsidRDefault="005D6A34" w:rsidP="005D6A34">
      <w:pPr>
        <w:pStyle w:val="Contenido"/>
        <w:rPr>
          <w:lang w:val="en-GB"/>
        </w:rPr>
      </w:pPr>
    </w:p>
    <w:p w14:paraId="21675D16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lastRenderedPageBreak/>
        <w:t xml:space="preserve">create table </w:t>
      </w:r>
      <w:proofErr w:type="spellStart"/>
      <w:r w:rsidRPr="005D6A34">
        <w:rPr>
          <w:lang w:val="en-GB"/>
        </w:rPr>
        <w:t>intervencion_usa_repuesto</w:t>
      </w:r>
      <w:proofErr w:type="spellEnd"/>
      <w:r w:rsidRPr="005D6A34">
        <w:rPr>
          <w:lang w:val="en-GB"/>
        </w:rPr>
        <w:t xml:space="preserve"> (</w:t>
      </w:r>
    </w:p>
    <w:p w14:paraId="156AE671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id_intervencion</w:t>
      </w:r>
      <w:proofErr w:type="spellEnd"/>
      <w:r w:rsidRPr="005D6A34">
        <w:rPr>
          <w:lang w:val="en-GB"/>
        </w:rPr>
        <w:t xml:space="preserve"> int unsigned,</w:t>
      </w:r>
    </w:p>
    <w:p w14:paraId="41174189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id_intervencion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intervencion</w:t>
      </w:r>
      <w:proofErr w:type="spellEnd"/>
      <w:r w:rsidRPr="005D6A34">
        <w:rPr>
          <w:lang w:val="en-GB"/>
        </w:rPr>
        <w:t>(id),</w:t>
      </w:r>
    </w:p>
    <w:p w14:paraId="3439FF5C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 int unsigned,</w:t>
      </w:r>
    </w:p>
    <w:p w14:paraId="3006370D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repuesto</w:t>
      </w:r>
      <w:proofErr w:type="spellEnd"/>
      <w:r w:rsidRPr="005D6A34">
        <w:rPr>
          <w:lang w:val="en-GB"/>
        </w:rPr>
        <w:t>(id),</w:t>
      </w:r>
    </w:p>
    <w:p w14:paraId="797AC443" w14:textId="177A21DE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primary key</w:t>
      </w:r>
      <w:r>
        <w:rPr>
          <w:lang w:val="en-GB"/>
        </w:rPr>
        <w:t xml:space="preserve"> </w:t>
      </w:r>
      <w:r w:rsidRPr="005D6A34">
        <w:rPr>
          <w:lang w:val="en-GB"/>
        </w:rPr>
        <w:t>(</w:t>
      </w:r>
      <w:proofErr w:type="spellStart"/>
      <w:r w:rsidRPr="005D6A34">
        <w:rPr>
          <w:lang w:val="en-GB"/>
        </w:rPr>
        <w:t>id_intervencion</w:t>
      </w:r>
      <w:proofErr w:type="spellEnd"/>
      <w:r w:rsidRPr="005D6A34">
        <w:rPr>
          <w:lang w:val="en-GB"/>
        </w:rPr>
        <w:t xml:space="preserve">, 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>),</w:t>
      </w:r>
    </w:p>
    <w:p w14:paraId="75C836AC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cantidad_usada</w:t>
      </w:r>
      <w:proofErr w:type="spellEnd"/>
      <w:r w:rsidRPr="005D6A34">
        <w:rPr>
          <w:lang w:val="en-GB"/>
        </w:rPr>
        <w:t xml:space="preserve"> int (5) unsigned not null</w:t>
      </w:r>
    </w:p>
    <w:p w14:paraId="1CE659E6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4C13984F" w14:textId="77777777" w:rsidR="005D6A34" w:rsidRPr="005D6A34" w:rsidRDefault="005D6A34" w:rsidP="005D6A34">
      <w:pPr>
        <w:pStyle w:val="Contenido"/>
        <w:rPr>
          <w:lang w:val="en-GB"/>
        </w:rPr>
      </w:pPr>
    </w:p>
    <w:p w14:paraId="26C6DAA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proveedor_suministra_repuesto</w:t>
      </w:r>
      <w:proofErr w:type="spellEnd"/>
      <w:r w:rsidRPr="005D6A34">
        <w:rPr>
          <w:lang w:val="en-GB"/>
        </w:rPr>
        <w:t xml:space="preserve"> (</w:t>
      </w:r>
    </w:p>
    <w:p w14:paraId="35BFFFBB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id_proveedor int unsigned,</w:t>
      </w:r>
    </w:p>
    <w:p w14:paraId="21C27D74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id_proveedor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proveedor</w:t>
      </w:r>
      <w:proofErr w:type="spellEnd"/>
      <w:r w:rsidRPr="005D6A34">
        <w:rPr>
          <w:lang w:val="en-GB"/>
        </w:rPr>
        <w:t>(id),</w:t>
      </w:r>
    </w:p>
    <w:p w14:paraId="3D53A0C9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 int unsigned,</w:t>
      </w:r>
    </w:p>
    <w:p w14:paraId="4C4C0A19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repuesto</w:t>
      </w:r>
      <w:proofErr w:type="spellEnd"/>
      <w:r w:rsidRPr="005D6A34">
        <w:rPr>
          <w:lang w:val="en-GB"/>
        </w:rPr>
        <w:t>(id),</w:t>
      </w:r>
    </w:p>
    <w:p w14:paraId="1C2C3B13" w14:textId="1E32A1E9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primary key</w:t>
      </w:r>
      <w:r>
        <w:rPr>
          <w:lang w:val="en-GB"/>
        </w:rPr>
        <w:t xml:space="preserve"> </w:t>
      </w:r>
      <w:r w:rsidRPr="005D6A34">
        <w:rPr>
          <w:lang w:val="en-GB"/>
        </w:rPr>
        <w:t>(</w:t>
      </w:r>
      <w:proofErr w:type="spellStart"/>
      <w:r w:rsidRPr="005D6A34">
        <w:rPr>
          <w:lang w:val="en-GB"/>
        </w:rPr>
        <w:t>id_proveedor</w:t>
      </w:r>
      <w:proofErr w:type="spellEnd"/>
      <w:r w:rsidRPr="005D6A34">
        <w:rPr>
          <w:lang w:val="en-GB"/>
        </w:rPr>
        <w:t xml:space="preserve">, 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>)</w:t>
      </w:r>
    </w:p>
    <w:p w14:paraId="67E30125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);</w:t>
      </w:r>
    </w:p>
    <w:p w14:paraId="0AAFDFF5" w14:textId="77777777" w:rsidR="005D6A34" w:rsidRPr="005D6A34" w:rsidRDefault="005D6A34" w:rsidP="005D6A34">
      <w:pPr>
        <w:pStyle w:val="Contenido"/>
        <w:rPr>
          <w:lang w:val="en-GB"/>
        </w:rPr>
      </w:pPr>
    </w:p>
    <w:p w14:paraId="182F629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 xml:space="preserve">create table </w:t>
      </w:r>
      <w:proofErr w:type="spellStart"/>
      <w:r w:rsidRPr="005D6A34">
        <w:rPr>
          <w:lang w:val="en-GB"/>
        </w:rPr>
        <w:t>proveedor_suministra_maquina</w:t>
      </w:r>
      <w:proofErr w:type="spellEnd"/>
      <w:r w:rsidRPr="005D6A34">
        <w:rPr>
          <w:lang w:val="en-GB"/>
        </w:rPr>
        <w:t xml:space="preserve"> (</w:t>
      </w:r>
    </w:p>
    <w:p w14:paraId="6CE70C1B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id_proveedor int unsigned,</w:t>
      </w:r>
    </w:p>
    <w:p w14:paraId="76C8574D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id_proveedor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proveedor</w:t>
      </w:r>
      <w:proofErr w:type="spellEnd"/>
      <w:r w:rsidRPr="005D6A34">
        <w:rPr>
          <w:lang w:val="en-GB"/>
        </w:rPr>
        <w:t>(id),</w:t>
      </w:r>
    </w:p>
    <w:p w14:paraId="7ECA0999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 xml:space="preserve"> int unsigned,</w:t>
      </w:r>
    </w:p>
    <w:p w14:paraId="27DF30B0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maquina</w:t>
      </w:r>
      <w:proofErr w:type="spellEnd"/>
      <w:r w:rsidRPr="005D6A34">
        <w:rPr>
          <w:lang w:val="en-GB"/>
        </w:rPr>
        <w:t>(id),</w:t>
      </w:r>
    </w:p>
    <w:p w14:paraId="385B9E63" w14:textId="506A6F0A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primary key</w:t>
      </w:r>
      <w:r>
        <w:rPr>
          <w:lang w:val="en-GB"/>
        </w:rPr>
        <w:t xml:space="preserve"> </w:t>
      </w:r>
      <w:r w:rsidRPr="005D6A34">
        <w:rPr>
          <w:lang w:val="en-GB"/>
        </w:rPr>
        <w:t>(</w:t>
      </w:r>
      <w:proofErr w:type="spellStart"/>
      <w:r w:rsidRPr="005D6A34">
        <w:rPr>
          <w:lang w:val="en-GB"/>
        </w:rPr>
        <w:t>id_proveedor</w:t>
      </w:r>
      <w:proofErr w:type="spellEnd"/>
      <w:r w:rsidRPr="005D6A34">
        <w:rPr>
          <w:lang w:val="en-GB"/>
        </w:rPr>
        <w:t xml:space="preserve">, </w:t>
      </w: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>)</w:t>
      </w:r>
    </w:p>
    <w:p w14:paraId="2DD81CA0" w14:textId="77777777" w:rsidR="005D6A34" w:rsidRDefault="005D6A34" w:rsidP="005D6A34">
      <w:pPr>
        <w:pStyle w:val="Contenido"/>
      </w:pPr>
      <w:r>
        <w:t>);</w:t>
      </w:r>
    </w:p>
    <w:p w14:paraId="56CEE5BD" w14:textId="77777777" w:rsidR="005D6A34" w:rsidRDefault="005D6A34" w:rsidP="005D6A34">
      <w:pPr>
        <w:pStyle w:val="Contenido"/>
      </w:pPr>
    </w:p>
    <w:p w14:paraId="5A5065AA" w14:textId="77777777" w:rsidR="005D6A34" w:rsidRDefault="005D6A34" w:rsidP="005D6A34">
      <w:pPr>
        <w:pStyle w:val="Contenido"/>
      </w:pPr>
      <w:proofErr w:type="spellStart"/>
      <w:r>
        <w:t>create</w:t>
      </w:r>
      <w:proofErr w:type="spellEnd"/>
      <w:r>
        <w:t xml:space="preserve"> table </w:t>
      </w:r>
      <w:proofErr w:type="spellStart"/>
      <w:r>
        <w:t>repuesto_pertenece_maquina</w:t>
      </w:r>
      <w:proofErr w:type="spellEnd"/>
      <w:r>
        <w:t xml:space="preserve"> (</w:t>
      </w:r>
    </w:p>
    <w:p w14:paraId="59591B13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 int unsigned,</w:t>
      </w:r>
    </w:p>
    <w:p w14:paraId="4A708C75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repuesto</w:t>
      </w:r>
      <w:proofErr w:type="spellEnd"/>
      <w:r w:rsidRPr="005D6A34">
        <w:rPr>
          <w:lang w:val="en-GB"/>
        </w:rPr>
        <w:t>(id),</w:t>
      </w:r>
    </w:p>
    <w:p w14:paraId="5AC93533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 xml:space="preserve"> int unsigned,</w:t>
      </w:r>
    </w:p>
    <w:p w14:paraId="740AD76A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maquina</w:t>
      </w:r>
      <w:proofErr w:type="spellEnd"/>
      <w:r w:rsidRPr="005D6A34">
        <w:rPr>
          <w:lang w:val="en-GB"/>
        </w:rPr>
        <w:t>(id),</w:t>
      </w:r>
    </w:p>
    <w:p w14:paraId="5EF7014E" w14:textId="21F1B2F0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primary key</w:t>
      </w:r>
      <w:r>
        <w:rPr>
          <w:lang w:val="en-GB"/>
        </w:rPr>
        <w:t xml:space="preserve"> </w:t>
      </w:r>
      <w:r w:rsidRPr="005D6A34">
        <w:rPr>
          <w:lang w:val="en-GB"/>
        </w:rPr>
        <w:t>(</w:t>
      </w:r>
      <w:proofErr w:type="spellStart"/>
      <w:r w:rsidRPr="005D6A34">
        <w:rPr>
          <w:lang w:val="en-GB"/>
        </w:rPr>
        <w:t>id_repuesto</w:t>
      </w:r>
      <w:proofErr w:type="spellEnd"/>
      <w:r w:rsidRPr="005D6A34">
        <w:rPr>
          <w:lang w:val="en-GB"/>
        </w:rPr>
        <w:t xml:space="preserve">, </w:t>
      </w:r>
      <w:proofErr w:type="spellStart"/>
      <w:r w:rsidRPr="005D6A34">
        <w:rPr>
          <w:lang w:val="en-GB"/>
        </w:rPr>
        <w:t>id_maquina</w:t>
      </w:r>
      <w:proofErr w:type="spellEnd"/>
      <w:r w:rsidRPr="005D6A34">
        <w:rPr>
          <w:lang w:val="en-GB"/>
        </w:rPr>
        <w:t>)</w:t>
      </w:r>
    </w:p>
    <w:p w14:paraId="44F9FAA8" w14:textId="77777777" w:rsidR="005D6A34" w:rsidRDefault="005D6A34" w:rsidP="005D6A34">
      <w:pPr>
        <w:pStyle w:val="Contenido"/>
      </w:pPr>
      <w:r>
        <w:t>);</w:t>
      </w:r>
    </w:p>
    <w:p w14:paraId="4511D965" w14:textId="77777777" w:rsidR="005D6A34" w:rsidRDefault="005D6A34" w:rsidP="005D6A34">
      <w:pPr>
        <w:pStyle w:val="Contenido"/>
      </w:pPr>
    </w:p>
    <w:p w14:paraId="58CDD3C7" w14:textId="77777777" w:rsidR="005D6A34" w:rsidRDefault="005D6A34" w:rsidP="005D6A34">
      <w:pPr>
        <w:pStyle w:val="Contenido"/>
      </w:pPr>
      <w:proofErr w:type="spellStart"/>
      <w:r>
        <w:t>create</w:t>
      </w:r>
      <w:proofErr w:type="spellEnd"/>
      <w:r>
        <w:t xml:space="preserve"> table </w:t>
      </w:r>
      <w:proofErr w:type="spellStart"/>
      <w:r>
        <w:t>almacen_guarda_producto</w:t>
      </w:r>
      <w:proofErr w:type="spellEnd"/>
      <w:r>
        <w:t xml:space="preserve"> (</w:t>
      </w:r>
    </w:p>
    <w:p w14:paraId="6B425C32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id_almacen</w:t>
      </w:r>
      <w:proofErr w:type="spellEnd"/>
      <w:r w:rsidRPr="005D6A34">
        <w:rPr>
          <w:lang w:val="en-GB"/>
        </w:rPr>
        <w:t xml:space="preserve"> int unsigned,</w:t>
      </w:r>
    </w:p>
    <w:p w14:paraId="6BD7E15F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id_almacen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almacen</w:t>
      </w:r>
      <w:proofErr w:type="spellEnd"/>
      <w:r w:rsidRPr="005D6A34">
        <w:rPr>
          <w:lang w:val="en-GB"/>
        </w:rPr>
        <w:t>(id),</w:t>
      </w:r>
    </w:p>
    <w:p w14:paraId="53EDF96A" w14:textId="77777777" w:rsidR="005D6A34" w:rsidRPr="005D6A34" w:rsidRDefault="005D6A34" w:rsidP="005D6A34">
      <w:pPr>
        <w:pStyle w:val="Contenido"/>
        <w:rPr>
          <w:lang w:val="en-GB"/>
        </w:rPr>
      </w:pPr>
      <w:proofErr w:type="spellStart"/>
      <w:r w:rsidRPr="005D6A34">
        <w:rPr>
          <w:lang w:val="en-GB"/>
        </w:rPr>
        <w:t>id_producto</w:t>
      </w:r>
      <w:proofErr w:type="spellEnd"/>
      <w:r w:rsidRPr="005D6A34">
        <w:rPr>
          <w:lang w:val="en-GB"/>
        </w:rPr>
        <w:t xml:space="preserve"> int unsigned,</w:t>
      </w:r>
    </w:p>
    <w:p w14:paraId="6B8633BE" w14:textId="77777777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foreign key(</w:t>
      </w:r>
      <w:proofErr w:type="spellStart"/>
      <w:r w:rsidRPr="005D6A34">
        <w:rPr>
          <w:lang w:val="en-GB"/>
        </w:rPr>
        <w:t>id_producto</w:t>
      </w:r>
      <w:proofErr w:type="spellEnd"/>
      <w:r w:rsidRPr="005D6A34">
        <w:rPr>
          <w:lang w:val="en-GB"/>
        </w:rPr>
        <w:t xml:space="preserve">) references </w:t>
      </w:r>
      <w:proofErr w:type="spellStart"/>
      <w:r w:rsidRPr="005D6A34">
        <w:rPr>
          <w:lang w:val="en-GB"/>
        </w:rPr>
        <w:t>producto</w:t>
      </w:r>
      <w:proofErr w:type="spellEnd"/>
      <w:r w:rsidRPr="005D6A34">
        <w:rPr>
          <w:lang w:val="en-GB"/>
        </w:rPr>
        <w:t>(id),</w:t>
      </w:r>
    </w:p>
    <w:p w14:paraId="167BF0DE" w14:textId="70FE7BDB" w:rsidR="005D6A34" w:rsidRPr="005D6A34" w:rsidRDefault="005D6A34" w:rsidP="005D6A34">
      <w:pPr>
        <w:pStyle w:val="Contenido"/>
        <w:rPr>
          <w:lang w:val="en-GB"/>
        </w:rPr>
      </w:pPr>
      <w:r w:rsidRPr="005D6A34">
        <w:rPr>
          <w:lang w:val="en-GB"/>
        </w:rPr>
        <w:t>primary key</w:t>
      </w:r>
      <w:r>
        <w:rPr>
          <w:lang w:val="en-GB"/>
        </w:rPr>
        <w:t xml:space="preserve"> </w:t>
      </w:r>
      <w:r w:rsidRPr="005D6A34">
        <w:rPr>
          <w:lang w:val="en-GB"/>
        </w:rPr>
        <w:t>(</w:t>
      </w:r>
      <w:proofErr w:type="spellStart"/>
      <w:r w:rsidRPr="005D6A34">
        <w:rPr>
          <w:lang w:val="en-GB"/>
        </w:rPr>
        <w:t>id_almacen</w:t>
      </w:r>
      <w:proofErr w:type="spellEnd"/>
      <w:r w:rsidRPr="005D6A34">
        <w:rPr>
          <w:lang w:val="en-GB"/>
        </w:rPr>
        <w:t xml:space="preserve">, </w:t>
      </w:r>
      <w:proofErr w:type="spellStart"/>
      <w:r w:rsidRPr="005D6A34">
        <w:rPr>
          <w:lang w:val="en-GB"/>
        </w:rPr>
        <w:t>id_producto</w:t>
      </w:r>
      <w:proofErr w:type="spellEnd"/>
      <w:r w:rsidRPr="005D6A34">
        <w:rPr>
          <w:lang w:val="en-GB"/>
        </w:rPr>
        <w:t>)</w:t>
      </w:r>
    </w:p>
    <w:p w14:paraId="1B16DBCF" w14:textId="2BD43D68" w:rsidR="005D6A34" w:rsidRPr="00811F4B" w:rsidRDefault="005D6A34" w:rsidP="005D6A34">
      <w:pPr>
        <w:pStyle w:val="Contenido"/>
      </w:pPr>
      <w:r>
        <w:t>);</w:t>
      </w:r>
    </w:p>
    <w:sectPr w:rsidR="005D6A34" w:rsidRPr="00811F4B" w:rsidSect="00E71953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D89A" w14:textId="77777777" w:rsidR="002150EC" w:rsidRDefault="002150EC">
      <w:r>
        <w:separator/>
      </w:r>
    </w:p>
    <w:p w14:paraId="460779F1" w14:textId="77777777" w:rsidR="002150EC" w:rsidRDefault="002150EC"/>
  </w:endnote>
  <w:endnote w:type="continuationSeparator" w:id="0">
    <w:p w14:paraId="05BD2148" w14:textId="77777777" w:rsidR="002150EC" w:rsidRDefault="002150EC">
      <w:r>
        <w:continuationSeparator/>
      </w:r>
    </w:p>
    <w:p w14:paraId="43B28712" w14:textId="77777777" w:rsidR="002150EC" w:rsidRDefault="002150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4E0B" w14:textId="24D9CC8B" w:rsidR="00E71953" w:rsidRDefault="00E71953">
    <w:pPr>
      <w:pStyle w:val="Piedepgina"/>
      <w:jc w:val="center"/>
      <w:rPr>
        <w:caps/>
        <w:color w:val="024F75" w:themeColor="accent1"/>
      </w:rPr>
    </w:pPr>
    <w:r>
      <w:rPr>
        <w:caps/>
        <w:color w:val="024F75" w:themeColor="accent1"/>
      </w:rPr>
      <w:t>1</w:t>
    </w:r>
  </w:p>
  <w:p w14:paraId="079E8F71" w14:textId="47C5B03D" w:rsidR="00DF027C" w:rsidRDefault="00E71953" w:rsidP="00E71953">
    <w:pPr>
      <w:pStyle w:val="Piedepgina"/>
      <w:tabs>
        <w:tab w:val="left" w:pos="8940"/>
      </w:tabs>
      <w:rPr>
        <w:noProof/>
      </w:rPr>
    </w:pPr>
    <w:r>
      <w:rPr>
        <w:noProof/>
      </w:rPr>
      <w:t>Bases de datos 1º DAM Online                                                          Cristian Martínez Roche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0C78" w14:textId="594C219F" w:rsidR="00E71953" w:rsidRPr="006014C2" w:rsidRDefault="00E71953" w:rsidP="006014C2">
    <w:pPr>
      <w:pStyle w:val="Piedepgina"/>
      <w:tabs>
        <w:tab w:val="left" w:pos="8940"/>
      </w:tabs>
      <w:rPr>
        <w:noProof/>
      </w:rPr>
    </w:pPr>
    <w:r>
      <w:rPr>
        <w:noProof/>
      </w:rPr>
      <w:t xml:space="preserve">Bases de datos 1º DAM Online                                                          </w:t>
    </w:r>
    <w:r w:rsidR="006014C2">
      <w:rPr>
        <w:noProof/>
      </w:rPr>
      <w:t xml:space="preserve">2 </w:t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>
      <w:rPr>
        <w:noProof/>
      </w:rPr>
      <w:t>Cristian Martínez Roche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1EFC" w14:textId="34815958" w:rsidR="006014C2" w:rsidRDefault="006014C2" w:rsidP="006014C2">
    <w:pPr>
      <w:pStyle w:val="Piedepgina"/>
      <w:jc w:val="center"/>
      <w:rPr>
        <w:caps/>
        <w:color w:val="024F75" w:themeColor="accent1"/>
      </w:rPr>
    </w:pPr>
    <w:r>
      <w:rPr>
        <w:caps/>
        <w:color w:val="024F75" w:themeColor="accent1"/>
      </w:rPr>
      <w:t>3</w:t>
    </w:r>
  </w:p>
  <w:p w14:paraId="042B6357" w14:textId="79033756" w:rsidR="00E71953" w:rsidRDefault="006014C2" w:rsidP="006014C2">
    <w:pPr>
      <w:pStyle w:val="Piedepgina"/>
      <w:tabs>
        <w:tab w:val="left" w:pos="8940"/>
      </w:tabs>
      <w:rPr>
        <w:noProof/>
      </w:rPr>
    </w:pPr>
    <w:r>
      <w:rPr>
        <w:noProof/>
      </w:rPr>
      <w:t>Bases de datos 1º DAM Online                                                          Cristian Martínez Roche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A5E2" w14:textId="77777777" w:rsidR="002150EC" w:rsidRDefault="002150EC">
      <w:r>
        <w:separator/>
      </w:r>
    </w:p>
    <w:p w14:paraId="04458AC0" w14:textId="77777777" w:rsidR="002150EC" w:rsidRDefault="002150EC"/>
  </w:footnote>
  <w:footnote w:type="continuationSeparator" w:id="0">
    <w:p w14:paraId="46366D29" w14:textId="77777777" w:rsidR="002150EC" w:rsidRDefault="002150EC">
      <w:r>
        <w:continuationSeparator/>
      </w:r>
    </w:p>
    <w:p w14:paraId="31068EBE" w14:textId="77777777" w:rsidR="002150EC" w:rsidRDefault="002150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87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5187"/>
    </w:tblGrid>
    <w:tr w:rsidR="00D077E9" w14:paraId="6E71892A" w14:textId="77777777" w:rsidTr="00E71953">
      <w:trPr>
        <w:trHeight w:val="921"/>
      </w:trPr>
      <w:tc>
        <w:tcPr>
          <w:tcW w:w="15187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7C05328F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14A7FBC8" w14:textId="6C6FF641" w:rsidR="00D077E9" w:rsidRDefault="00E71953" w:rsidP="00E71953">
    <w:pPr>
      <w:pStyle w:val="Encabezado"/>
      <w:tabs>
        <w:tab w:val="left" w:pos="6060"/>
      </w:tabs>
      <w:rPr>
        <w:noProof/>
      </w:rPr>
    </w:pPr>
    <w:r>
      <w:rPr>
        <w:noProof/>
      </w:rPr>
      <w:t xml:space="preserve"> </w:t>
    </w:r>
    <w:r>
      <w:rPr>
        <w:noProof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87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5187"/>
    </w:tblGrid>
    <w:tr w:rsidR="00E71953" w14:paraId="4FB29A4D" w14:textId="77777777" w:rsidTr="00E71953">
      <w:trPr>
        <w:trHeight w:val="921"/>
      </w:trPr>
      <w:tc>
        <w:tcPr>
          <w:tcW w:w="15187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A4477BF" w14:textId="77777777" w:rsidR="00E71953" w:rsidRDefault="00E71953">
          <w:pPr>
            <w:pStyle w:val="Encabezado"/>
            <w:rPr>
              <w:noProof/>
            </w:rPr>
          </w:pPr>
        </w:p>
      </w:tc>
    </w:tr>
  </w:tbl>
  <w:p w14:paraId="11D6537E" w14:textId="2469EBBB" w:rsidR="00E71953" w:rsidRDefault="00E71953" w:rsidP="00E71953">
    <w:pPr>
      <w:pStyle w:val="Encabezado"/>
      <w:tabs>
        <w:tab w:val="left" w:pos="6060"/>
      </w:tabs>
      <w:rPr>
        <w:noProof/>
      </w:rPr>
    </w:pPr>
    <w:r>
      <w:rPr>
        <w:noProof/>
      </w:rPr>
      <w:t xml:space="preserve"> </w:t>
    </w:r>
    <w:r>
      <w:rPr>
        <w:noProof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87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5187"/>
    </w:tblGrid>
    <w:tr w:rsidR="00E71953" w14:paraId="7F5DAF66" w14:textId="77777777" w:rsidTr="00E71953">
      <w:trPr>
        <w:trHeight w:val="921"/>
      </w:trPr>
      <w:tc>
        <w:tcPr>
          <w:tcW w:w="15187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66B59B8" w14:textId="77777777" w:rsidR="00E71953" w:rsidRDefault="00E71953">
          <w:pPr>
            <w:pStyle w:val="Encabezado"/>
            <w:rPr>
              <w:noProof/>
            </w:rPr>
          </w:pPr>
        </w:p>
      </w:tc>
    </w:tr>
  </w:tbl>
  <w:p w14:paraId="481EC7CD" w14:textId="77777777" w:rsidR="00E71953" w:rsidRDefault="00E71953" w:rsidP="00E71953">
    <w:pPr>
      <w:pStyle w:val="Encabezado"/>
      <w:tabs>
        <w:tab w:val="left" w:pos="6060"/>
      </w:tabs>
      <w:rPr>
        <w:noProof/>
      </w:rPr>
    </w:pPr>
    <w:r>
      <w:rPr>
        <w:noProof/>
      </w:rPr>
      <w:t xml:space="preserve"> </w:t>
    </w:r>
    <w:r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BEB"/>
    <w:multiLevelType w:val="multilevel"/>
    <w:tmpl w:val="185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81900"/>
    <w:multiLevelType w:val="hybridMultilevel"/>
    <w:tmpl w:val="19B0F01A"/>
    <w:lvl w:ilvl="0" w:tplc="52AE5F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98282">
    <w:abstractNumId w:val="0"/>
  </w:num>
  <w:num w:numId="2" w16cid:durableId="301884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AF"/>
    <w:rsid w:val="0002482E"/>
    <w:rsid w:val="00050324"/>
    <w:rsid w:val="000747A0"/>
    <w:rsid w:val="000A0150"/>
    <w:rsid w:val="000E63C9"/>
    <w:rsid w:val="00130E9D"/>
    <w:rsid w:val="00150A6D"/>
    <w:rsid w:val="00160A5D"/>
    <w:rsid w:val="00185B35"/>
    <w:rsid w:val="001C0F53"/>
    <w:rsid w:val="001F2BC8"/>
    <w:rsid w:val="001F5F6B"/>
    <w:rsid w:val="002150EC"/>
    <w:rsid w:val="00243EBC"/>
    <w:rsid w:val="00246A35"/>
    <w:rsid w:val="00261DEA"/>
    <w:rsid w:val="002803B3"/>
    <w:rsid w:val="00284348"/>
    <w:rsid w:val="002C20AF"/>
    <w:rsid w:val="002E4F80"/>
    <w:rsid w:val="002F38B5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56F45"/>
    <w:rsid w:val="00572102"/>
    <w:rsid w:val="005C41CB"/>
    <w:rsid w:val="005D6458"/>
    <w:rsid w:val="005D6A34"/>
    <w:rsid w:val="005F1BB0"/>
    <w:rsid w:val="006014C2"/>
    <w:rsid w:val="00656C4D"/>
    <w:rsid w:val="006953CC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11F4B"/>
    <w:rsid w:val="00862FE4"/>
    <w:rsid w:val="0086389A"/>
    <w:rsid w:val="0087605E"/>
    <w:rsid w:val="008941AE"/>
    <w:rsid w:val="008B1FEE"/>
    <w:rsid w:val="008E14A3"/>
    <w:rsid w:val="008F5652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B27019"/>
    <w:rsid w:val="00BE4A22"/>
    <w:rsid w:val="00C02B87"/>
    <w:rsid w:val="00C4086D"/>
    <w:rsid w:val="00C66981"/>
    <w:rsid w:val="00CA1896"/>
    <w:rsid w:val="00CA64D7"/>
    <w:rsid w:val="00CB5B28"/>
    <w:rsid w:val="00CE1D35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71953"/>
    <w:rsid w:val="00E81B40"/>
    <w:rsid w:val="00EF4057"/>
    <w:rsid w:val="00EF555B"/>
    <w:rsid w:val="00F027BB"/>
    <w:rsid w:val="00F11DCF"/>
    <w:rsid w:val="00F142F4"/>
    <w:rsid w:val="00F162EA"/>
    <w:rsid w:val="00F52D27"/>
    <w:rsid w:val="00F83527"/>
    <w:rsid w:val="00FD0C62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5C048"/>
  <w15:docId w15:val="{D80F4595-A449-4252-BD24-FC18EDFF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811F4B"/>
    <w:rPr>
      <w:rFonts w:ascii="Times New Roman" w:hAnsi="Times New Roman"/>
      <w:b w:val="0"/>
      <w:color w:val="0F0D29" w:themeColor="text1"/>
      <w:sz w:val="24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811F4B"/>
    <w:rPr>
      <w:rFonts w:ascii="Times New Roman" w:eastAsiaTheme="minorEastAsia" w:hAnsi="Times New Roman"/>
      <w:color w:val="0F0D29" w:themeColor="text1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ian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D24CDF15CE4F16B6D7751C0CBD1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C4470-51F1-4800-AA55-1B865203E605}"/>
      </w:docPartPr>
      <w:docPartBody>
        <w:p w:rsidR="006B1BA7" w:rsidRDefault="00000000">
          <w:pPr>
            <w:pStyle w:val="BCD24CDF15CE4F16B6D7751C0CBD16A9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diciembre 15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2FD504B968124AECAF9263D09C031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85E34-C8CF-478D-9FC2-0E34F85D3DF7}"/>
      </w:docPartPr>
      <w:docPartBody>
        <w:p w:rsidR="006B1BA7" w:rsidRDefault="00000000">
          <w:pPr>
            <w:pStyle w:val="2FD504B968124AECAF9263D09C031C0D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72"/>
    <w:rsid w:val="00160A5D"/>
    <w:rsid w:val="0017460F"/>
    <w:rsid w:val="001C0F53"/>
    <w:rsid w:val="002F38B5"/>
    <w:rsid w:val="003C0E72"/>
    <w:rsid w:val="005D6458"/>
    <w:rsid w:val="006B1BA7"/>
    <w:rsid w:val="009A5418"/>
    <w:rsid w:val="00A8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BCD24CDF15CE4F16B6D7751C0CBD16A9">
    <w:name w:val="BCD24CDF15CE4F16B6D7751C0CBD16A9"/>
  </w:style>
  <w:style w:type="paragraph" w:customStyle="1" w:styleId="2FD504B968124AECAF9263D09C031C0D">
    <w:name w:val="2FD504B968124AECAF9263D09C031C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41FB778-AC31-4EFF-A10D-32AAB7C1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9</TotalTime>
  <Pages>9</Pages>
  <Words>1674</Words>
  <Characters>9211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Cristian</dc:creator>
  <cp:keywords/>
  <cp:lastModifiedBy>Cristian Martinez Roche</cp:lastModifiedBy>
  <cp:revision>3</cp:revision>
  <cp:lastPrinted>2006-08-01T17:47:00Z</cp:lastPrinted>
  <dcterms:created xsi:type="dcterms:W3CDTF">2025-12-20T21:40:00Z</dcterms:created>
  <dcterms:modified xsi:type="dcterms:W3CDTF">2025-12-28T12:58:00Z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